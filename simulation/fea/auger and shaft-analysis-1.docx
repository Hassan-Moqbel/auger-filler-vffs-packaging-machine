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1C3A9934" w14:textId="77777777" w:rsidTr="00A43A5B">
        <w:trPr>
          <w:cantSplit/>
          <w:trHeight w:val="4488"/>
        </w:trPr>
        <w:tc>
          <w:tcPr>
            <w:tcW w:w="6285" w:type="dxa"/>
          </w:tcPr>
          <w:p w14:paraId="66255988" w14:textId="3DDA7F2A" w:rsidR="00F448BC" w:rsidRDefault="0005411A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4D434E" wp14:editId="35140177">
                  <wp:extent cx="3853815" cy="1948815"/>
                  <wp:effectExtent l="0" t="0" r="0" b="0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194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3487428C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41E89F15" w14:textId="1FFDD9A9" w:rsidR="00B77317" w:rsidRPr="00CD1539" w:rsidRDefault="0005411A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auger and shaft</w:t>
                  </w:r>
                </w:p>
                <w:p w14:paraId="142BB8F4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6C6337B0" w14:textId="45C9F853" w:rsidR="00B77317" w:rsidRPr="00CD1539" w:rsidRDefault="0005411A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Tuesday, January 6,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355C4CFB" w14:textId="3A5ED445" w:rsidR="00B77317" w:rsidRPr="00CD1539" w:rsidRDefault="0005411A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auger and shaft analysis</w:t>
                  </w:r>
                </w:p>
                <w:p w14:paraId="3101FE58" w14:textId="5519E1D1" w:rsidR="00B77317" w:rsidRPr="006A441F" w:rsidRDefault="0005411A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47050EC1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4410C0C3" w14:textId="575672B9" w:rsidR="00B77317" w:rsidRDefault="0005411A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30FC9365" w14:textId="0B74CE9F" w:rsidR="0005411A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18562576" w:history="1">
                        <w:r w:rsidR="0005411A" w:rsidRPr="004E3210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05411A">
                          <w:rPr>
                            <w:noProof/>
                            <w:webHidden/>
                          </w:rPr>
                          <w:tab/>
                        </w:r>
                        <w:r w:rsidR="0005411A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05411A">
                          <w:rPr>
                            <w:noProof/>
                            <w:webHidden/>
                          </w:rPr>
                          <w:instrText xml:space="preserve"> PAGEREF _Toc218562576 \h </w:instrText>
                        </w:r>
                        <w:r w:rsidR="0005411A">
                          <w:rPr>
                            <w:noProof/>
                            <w:webHidden/>
                          </w:rPr>
                        </w:r>
                        <w:r w:rsidR="0005411A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5411A">
                          <w:rPr>
                            <w:noProof/>
                            <w:webHidden/>
                          </w:rPr>
                          <w:t>1</w:t>
                        </w:r>
                        <w:r w:rsidR="0005411A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4AF63D4" w14:textId="576A6581" w:rsidR="0005411A" w:rsidRDefault="0005411A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577" w:history="1">
                        <w:r w:rsidRPr="004E3210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_Toc218562577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795A990" w14:textId="66E0FDD7" w:rsidR="0005411A" w:rsidRDefault="0005411A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578" w:history="1">
                        <w:r w:rsidRPr="004E3210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_Toc218562578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396C239" w14:textId="530D54F7" w:rsidR="0005411A" w:rsidRDefault="0005411A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579" w:history="1">
                        <w:r w:rsidRPr="004E3210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_Toc218562579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9A5AE11" w14:textId="61D27BD8" w:rsidR="0005411A" w:rsidRDefault="0005411A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580" w:history="1">
                        <w:r w:rsidRPr="004E3210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_Toc218562580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413A634" w14:textId="684A9E95" w:rsidR="0005411A" w:rsidRDefault="0005411A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581" w:history="1">
                        <w:r w:rsidRPr="004E3210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_Toc218562581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0DC058A" w14:textId="4838CDE9" w:rsidR="0005411A" w:rsidRDefault="0005411A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582" w:history="1">
                        <w:r w:rsidRPr="004E3210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_Toc218562582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3CD414C" w14:textId="3D3F62BF" w:rsidR="0005411A" w:rsidRDefault="0005411A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583" w:history="1">
                        <w:r w:rsidRPr="004E3210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_Toc218562583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44EC2FE" w14:textId="3F8333F1" w:rsidR="0005411A" w:rsidRDefault="0005411A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584" w:history="1">
                        <w:r w:rsidRPr="004E3210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_Toc218562584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C9B87EF" w14:textId="6CDBF6FF" w:rsidR="0005411A" w:rsidRDefault="0005411A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585" w:history="1">
                        <w:r w:rsidRPr="004E3210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_Toc218562585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5BA8077" w14:textId="006AA78C" w:rsidR="0005411A" w:rsidRDefault="0005411A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586" w:history="1">
                        <w:r w:rsidRPr="004E3210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_Toc218562586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EDF2841" w14:textId="0FE2B8A4" w:rsidR="0005411A" w:rsidRDefault="0005411A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587" w:history="1">
                        <w:r w:rsidRPr="004E3210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_Toc218562587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21802FA" w14:textId="4EBAD232" w:rsidR="0005411A" w:rsidRDefault="0005411A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588" w:history="1">
                        <w:r w:rsidRPr="004E3210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_Toc218562588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E3727F5" w14:textId="4DB20225" w:rsidR="0005411A" w:rsidRDefault="0005411A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589" w:history="1">
                        <w:r w:rsidRPr="004E3210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_Toc218562589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504B4A6" w14:textId="3F22DF25" w:rsidR="0005411A" w:rsidRDefault="0005411A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562590" w:history="1">
                        <w:r w:rsidRPr="004E3210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_Toc218562590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1BFD2C1" w14:textId="60932B8E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2813D762" w14:textId="77777777" w:rsidR="00F448BC" w:rsidRDefault="00F448BC" w:rsidP="00A5373F"/>
        </w:tc>
      </w:tr>
      <w:tr w:rsidR="00F448BC" w14:paraId="40BFD49A" w14:textId="77777777" w:rsidTr="00BE081A">
        <w:trPr>
          <w:cantSplit/>
          <w:trHeight w:val="3924"/>
        </w:trPr>
        <w:tc>
          <w:tcPr>
            <w:tcW w:w="6285" w:type="dxa"/>
          </w:tcPr>
          <w:p w14:paraId="0F142820" w14:textId="735F533E" w:rsidR="00C27B5D" w:rsidRDefault="0005411A" w:rsidP="00C27B5D">
            <w:pPr>
              <w:pStyle w:val="Heading1"/>
            </w:pPr>
            <w:bookmarkStart w:id="0" w:name="_Toc218562576"/>
            <w:r>
              <w:t>Description</w:t>
            </w:r>
            <w:bookmarkEnd w:id="0"/>
          </w:p>
          <w:p w14:paraId="13540B00" w14:textId="21CA7C03" w:rsidR="00F448BC" w:rsidRPr="00E65D6E" w:rsidRDefault="0005411A" w:rsidP="00FF408C">
            <w:r>
              <w:t>No Data</w:t>
            </w:r>
          </w:p>
        </w:tc>
        <w:tc>
          <w:tcPr>
            <w:tcW w:w="4713" w:type="dxa"/>
            <w:vMerge/>
          </w:tcPr>
          <w:p w14:paraId="1A36BB65" w14:textId="77777777" w:rsidR="00F448BC" w:rsidRPr="00A33AA4" w:rsidRDefault="00F448BC" w:rsidP="00840CC7">
            <w:pPr>
              <w:pStyle w:val="TOC3"/>
            </w:pPr>
          </w:p>
        </w:tc>
      </w:tr>
    </w:tbl>
    <w:p w14:paraId="1A4BF9A8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387CF23D" w14:textId="77777777" w:rsidTr="00DD03CF">
        <w:tc>
          <w:tcPr>
            <w:tcW w:w="11016" w:type="dxa"/>
          </w:tcPr>
          <w:p w14:paraId="6FB5501C" w14:textId="6BCCD994" w:rsidR="00343025" w:rsidRDefault="0005411A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18562577"/>
            <w:r>
              <w:lastRenderedPageBreak/>
              <w:t>Assumptions</w:t>
            </w:r>
            <w:bookmarkEnd w:id="4"/>
          </w:p>
          <w:p w14:paraId="30333B76" w14:textId="3F4E2F9D" w:rsidR="00A96F2C" w:rsidRDefault="00A96F2C" w:rsidP="00A96F2C"/>
        </w:tc>
      </w:tr>
    </w:tbl>
    <w:p w14:paraId="2C65D5DE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0742450D" w14:textId="77777777" w:rsidTr="00ED5A01">
        <w:tc>
          <w:tcPr>
            <w:tcW w:w="11016" w:type="dxa"/>
          </w:tcPr>
          <w:p w14:paraId="59CA78F8" w14:textId="5B8D2C1D" w:rsidR="00FF408C" w:rsidRDefault="0005411A" w:rsidP="00FF408C">
            <w:pPr>
              <w:pStyle w:val="Heading1"/>
            </w:pPr>
            <w:bookmarkStart w:id="5" w:name="_Toc218562578"/>
            <w:r>
              <w:t>Model Information</w:t>
            </w:r>
            <w:bookmarkEnd w:id="5"/>
          </w:p>
          <w:p w14:paraId="478F9B55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6A5927E7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1BD31F67" w14:textId="77777777" w:rsidTr="00077EA0">
                    <w:tc>
                      <w:tcPr>
                        <w:tcW w:w="8640" w:type="dxa"/>
                      </w:tcPr>
                      <w:p w14:paraId="6B46F287" w14:textId="0718F95D" w:rsidR="00077EA0" w:rsidRDefault="0005411A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642309DF" wp14:editId="4E62884E">
                              <wp:extent cx="5349240" cy="2704465"/>
                              <wp:effectExtent l="0" t="0" r="3810" b="635"/>
                              <wp:docPr id="4" name="Picture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7044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0D687DB9" w14:textId="27C10929" w:rsidR="00C16188" w:rsidRDefault="0005411A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 and shaft</w:t>
                  </w:r>
                </w:p>
                <w:p w14:paraId="7CABEABC" w14:textId="265C3589" w:rsidR="00C16188" w:rsidRDefault="0005411A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767D08DD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95CC1A0" w14:textId="2639D778" w:rsidR="00C16188" w:rsidRPr="0044448A" w:rsidRDefault="0005411A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16D9CBD9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5C9FC4C" w14:textId="24A15736" w:rsidR="00C16188" w:rsidRDefault="0005411A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0E0CCBF" w14:textId="53B09579" w:rsidR="00C16188" w:rsidRDefault="0005411A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B1B8CC2" w14:textId="4D3D90D1" w:rsidR="00C16188" w:rsidRDefault="0005411A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AF3D25C" w14:textId="105DA9F7" w:rsidR="00C16188" w:rsidRDefault="0005411A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318CBED9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C6DEEB1" w14:textId="572CBEF6" w:rsidR="00C16188" w:rsidRDefault="0005411A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Combine1</w:t>
                  </w:r>
                </w:p>
                <w:p w14:paraId="606AD23E" w14:textId="623C9714" w:rsidR="004B3022" w:rsidRPr="0044448A" w:rsidRDefault="0005411A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97CD692" wp14:editId="027B4714">
                        <wp:extent cx="1562735" cy="789940"/>
                        <wp:effectExtent l="0" t="0" r="0" b="0"/>
                        <wp:docPr id="5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89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D107B79" w14:textId="1D6A0140" w:rsidR="00C16188" w:rsidRPr="0044448A" w:rsidRDefault="0005411A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D0AB9BD" w14:textId="77777777" w:rsidR="0005411A" w:rsidRDefault="0005411A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Mass:1.66362 kg</w:t>
                  </w:r>
                </w:p>
                <w:p w14:paraId="411F4564" w14:textId="77777777" w:rsidR="0005411A" w:rsidRDefault="0005411A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Volume:0.000207953 m^3</w:t>
                  </w:r>
                </w:p>
                <w:p w14:paraId="4ABC93E9" w14:textId="77777777" w:rsidR="0005411A" w:rsidRDefault="0005411A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Density:8,000.01 kg/m^3</w:t>
                  </w:r>
                </w:p>
                <w:p w14:paraId="269540CE" w14:textId="77777777" w:rsidR="0005411A" w:rsidRDefault="0005411A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Weight:16.3035 N</w:t>
                  </w:r>
                </w:p>
                <w:p w14:paraId="7C5DC0D2" w14:textId="3F832E55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A49AAF5" w14:textId="77777777" w:rsidR="0005411A" w:rsidRDefault="0005411A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C:\Users\user1\Desktop\VFFS\auger and shaft analysis\auger and shaft.SLDPRT</w:t>
                  </w:r>
                </w:p>
                <w:p w14:paraId="33BB3FD6" w14:textId="4730353F" w:rsidR="00C16188" w:rsidRPr="0044448A" w:rsidRDefault="0005411A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6 02:47:55 2026</w:t>
                  </w:r>
                </w:p>
              </w:tc>
            </w:tr>
          </w:tbl>
          <w:p w14:paraId="5E33E0C1" w14:textId="4C1FD9BA" w:rsidR="00FF408C" w:rsidRDefault="00FF408C" w:rsidP="00A96F2C"/>
        </w:tc>
      </w:tr>
    </w:tbl>
    <w:p w14:paraId="145FBDA5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E294F" w14:paraId="22DEFB27" w14:textId="77777777" w:rsidTr="005E294F">
        <w:tc>
          <w:tcPr>
            <w:tcW w:w="11016" w:type="dxa"/>
          </w:tcPr>
          <w:p w14:paraId="37FB2614" w14:textId="32F60AEE" w:rsidR="00B35001" w:rsidRPr="00B35001" w:rsidRDefault="0005411A" w:rsidP="00B35001">
            <w:pPr>
              <w:pStyle w:val="Heading1"/>
            </w:pPr>
            <w:bookmarkStart w:id="6" w:name="_Toc218562579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4986"/>
              <w:gridCol w:w="5219"/>
            </w:tblGrid>
            <w:tr w:rsidR="00B35001" w14:paraId="4716BE11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F09D84" w14:textId="4D4AB05E" w:rsidR="00B35001" w:rsidRDefault="0005411A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D7990A" w14:textId="1A56D890" w:rsidR="00B35001" w:rsidRDefault="0005411A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auger and shaft analysis</w:t>
                  </w:r>
                </w:p>
              </w:tc>
            </w:tr>
            <w:tr w:rsidR="0005411A" w14:paraId="3C283C7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1D4DBB" w14:textId="6EA38FB8" w:rsidR="0005411A" w:rsidRDefault="0005411A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3BF4B9" w14:textId="13CD696D" w:rsidR="0005411A" w:rsidRDefault="0005411A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05411A" w14:paraId="4742DF39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34F644" w14:textId="6B7A6752" w:rsidR="0005411A" w:rsidRDefault="0005411A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D883BF" w14:textId="51DAAEEC" w:rsidR="0005411A" w:rsidRDefault="0005411A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05411A" w14:paraId="694A8F78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9AA7EB" w14:textId="6C6ECE5A" w:rsidR="0005411A" w:rsidRDefault="0005411A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28BF95" w14:textId="71EF31C7" w:rsidR="0005411A" w:rsidRDefault="0005411A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05411A" w14:paraId="62A62607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B65A3B" w14:textId="1B0DC1B9" w:rsidR="0005411A" w:rsidRDefault="0005411A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B075DB" w14:textId="79CD8E40" w:rsidR="0005411A" w:rsidRDefault="0005411A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05411A" w14:paraId="595D3183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30A042" w14:textId="67414B20" w:rsidR="0005411A" w:rsidRDefault="0005411A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B80DAF8" w14:textId="4EEBF0FA" w:rsidR="0005411A" w:rsidRDefault="0005411A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05411A" w14:paraId="641D808C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22FBCA" w14:textId="5AD961A9" w:rsidR="0005411A" w:rsidRDefault="0005411A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D223379" w14:textId="60847253" w:rsidR="0005411A" w:rsidRDefault="0005411A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5411A" w14:paraId="71E29885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6804AB" w14:textId="1D0218A9" w:rsidR="0005411A" w:rsidRDefault="0005411A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488098A" w14:textId="7478C60F" w:rsidR="0005411A" w:rsidRDefault="0005411A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05411A" w14:paraId="64D424F3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4180129" w14:textId="399A7976" w:rsidR="0005411A" w:rsidRDefault="0005411A" w:rsidP="005E294F">
                  <w:r>
                    <w:t xml:space="preserve">Inplane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F172F6" w14:textId="76326F04" w:rsidR="0005411A" w:rsidRDefault="0005411A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5411A" w14:paraId="5CBEA850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9267023" w14:textId="194BEF63" w:rsidR="0005411A" w:rsidRDefault="0005411A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A8B1ED" w14:textId="112B7924" w:rsidR="0005411A" w:rsidRDefault="0005411A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5411A" w14:paraId="71327EBA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8D4F77" w14:textId="3934A433" w:rsidR="0005411A" w:rsidRDefault="0005411A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2E745A" w14:textId="338C1178" w:rsidR="0005411A" w:rsidRDefault="0005411A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5411A" w14:paraId="689EDB26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294501" w14:textId="314A3193" w:rsidR="0005411A" w:rsidRDefault="0005411A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490704" w14:textId="065C960B" w:rsidR="0005411A" w:rsidRDefault="0005411A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05411A" w14:paraId="243C61A0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EDE151" w14:textId="3B79FA7C" w:rsidR="0005411A" w:rsidRDefault="0005411A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E9C520" w14:textId="518B4C33" w:rsidR="0005411A" w:rsidRDefault="0005411A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5411A" w14:paraId="10893208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B326A7" w14:textId="7A5125CF" w:rsidR="0005411A" w:rsidRDefault="0005411A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DEA5BD" w14:textId="16246C4A" w:rsidR="0005411A" w:rsidRDefault="0005411A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05411A" w14:paraId="1725EDFE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0AB83C" w14:textId="2527F374" w:rsidR="0005411A" w:rsidRDefault="0005411A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4AD6FA" w14:textId="08B37C3D" w:rsidR="0005411A" w:rsidRDefault="0005411A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5411A" w14:paraId="0D6305CD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0FB041" w14:textId="2AE234DC" w:rsidR="0005411A" w:rsidRDefault="0005411A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4E98369" w14:textId="431295EB" w:rsidR="0005411A" w:rsidRDefault="0005411A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5411A" w14:paraId="0EEE5B4C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D92FA3C" w14:textId="693136A4" w:rsidR="0005411A" w:rsidRDefault="0005411A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969C13" w14:textId="200A2F16" w:rsidR="0005411A" w:rsidRDefault="0005411A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(C:\Users\user1\Desktop\VFFS\auger and shaft analysis)</w:t>
                  </w:r>
                </w:p>
              </w:tc>
            </w:tr>
          </w:tbl>
          <w:p w14:paraId="788BB656" w14:textId="7DEEA9A7" w:rsidR="005E294F" w:rsidRDefault="005E294F" w:rsidP="00A96F2C"/>
        </w:tc>
      </w:tr>
      <w:bookmarkEnd w:id="1"/>
      <w:bookmarkEnd w:id="2"/>
      <w:bookmarkEnd w:id="3"/>
    </w:tbl>
    <w:p w14:paraId="5F55CF06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14:paraId="0D8DB61C" w14:textId="77777777" w:rsidTr="00E80CD9">
        <w:tc>
          <w:tcPr>
            <w:tcW w:w="11016" w:type="dxa"/>
          </w:tcPr>
          <w:p w14:paraId="79F3FA6F" w14:textId="459D2330" w:rsidR="00F33129" w:rsidRPr="00B35001" w:rsidRDefault="0005411A" w:rsidP="000A7C6B">
            <w:pPr>
              <w:pStyle w:val="Heading1"/>
            </w:pPr>
            <w:bookmarkStart w:id="7" w:name="_Toc218562580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156"/>
              <w:gridCol w:w="5049"/>
            </w:tblGrid>
            <w:tr w:rsidR="00F33129" w14:paraId="1D71C6A5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DB6BB0" w14:textId="30C92B88" w:rsidR="00F33129" w:rsidRDefault="0005411A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BF000D" w14:textId="489482FD" w:rsidR="00F33129" w:rsidRDefault="0005411A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05411A" w14:paraId="489C10F3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EECFA9" w14:textId="2643062E" w:rsidR="0005411A" w:rsidRDefault="0005411A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A171EB" w14:textId="7450EC9F" w:rsidR="0005411A" w:rsidRDefault="0005411A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05411A" w14:paraId="5A8712B9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16326D" w14:textId="0AE6296A" w:rsidR="0005411A" w:rsidRDefault="0005411A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996A13" w14:textId="3ACF71B1" w:rsidR="0005411A" w:rsidRDefault="0005411A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05411A" w14:paraId="2F8177E7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90CA961" w14:textId="14E1B7B5" w:rsidR="0005411A" w:rsidRDefault="0005411A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CAC8AD" w14:textId="3251459D" w:rsidR="0005411A" w:rsidRDefault="0005411A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05411A" w14:paraId="25CB7B2B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3AD396" w14:textId="0A40EAA7" w:rsidR="0005411A" w:rsidRDefault="0005411A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DD3EA2C" w14:textId="7776CDD3" w:rsidR="0005411A" w:rsidRDefault="0005411A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744170B5" w14:textId="475A7FEB" w:rsidR="00F33129" w:rsidRDefault="00F33129" w:rsidP="000A7C6B"/>
        </w:tc>
      </w:tr>
    </w:tbl>
    <w:p w14:paraId="10900872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54C47ECB" w14:textId="77777777" w:rsidTr="005273D5">
        <w:trPr>
          <w:trHeight w:val="4158"/>
        </w:trPr>
        <w:tc>
          <w:tcPr>
            <w:tcW w:w="11136" w:type="dxa"/>
          </w:tcPr>
          <w:p w14:paraId="00A0C0B4" w14:textId="33779D96" w:rsidR="00E80CD9" w:rsidRPr="00AC3438" w:rsidRDefault="0005411A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18562581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317B33E2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20D7137" w14:textId="0D7CF71C" w:rsidR="00E80CD9" w:rsidRPr="003E6C57" w:rsidRDefault="0005411A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8BD0AD2" w14:textId="15E504CA" w:rsidR="00E80CD9" w:rsidRPr="003E6C57" w:rsidRDefault="0005411A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754F657" w14:textId="1B8C0387" w:rsidR="00E80CD9" w:rsidRPr="003E6C57" w:rsidRDefault="0005411A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5B2976AD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5E823B7E" w14:textId="580C2836" w:rsidR="00E80CD9" w:rsidRPr="00577134" w:rsidRDefault="0005411A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656F7B2D" wp14:editId="1DAC9FCD">
                        <wp:extent cx="1904365" cy="962660"/>
                        <wp:effectExtent l="0" t="0" r="635" b="8890"/>
                        <wp:docPr id="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626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04D154F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5313B2C" w14:textId="2A424682" w:rsidR="00E80CD9" w:rsidRPr="00BE6656" w:rsidRDefault="0005411A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CB7DE21" w14:textId="14717F66" w:rsidR="00E80CD9" w:rsidRPr="00BE6656" w:rsidRDefault="0005411A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AISI 304</w:t>
                        </w:r>
                      </w:p>
                    </w:tc>
                  </w:tr>
                  <w:tr w:rsidR="0005411A" w:rsidRPr="00577134" w14:paraId="124CF21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4A19E2D" w14:textId="2CF0311A" w:rsidR="0005411A" w:rsidRDefault="0005411A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73E0B87" w14:textId="159876A2" w:rsidR="0005411A" w:rsidRDefault="0005411A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05411A" w:rsidRPr="00577134" w14:paraId="09C7E8A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2C5766D" w14:textId="55341EBC" w:rsidR="0005411A" w:rsidRDefault="0005411A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C5D13A8" w14:textId="4B8BFF9E" w:rsidR="0005411A" w:rsidRDefault="0005411A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05411A" w:rsidRPr="00577134" w14:paraId="79F5391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EBEA501" w14:textId="4F9BAFD2" w:rsidR="0005411A" w:rsidRDefault="0005411A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2CCE836" w14:textId="22B4F95C" w:rsidR="0005411A" w:rsidRDefault="0005411A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2.06807e+08 N/m^2</w:t>
                        </w:r>
                      </w:p>
                    </w:tc>
                  </w:tr>
                  <w:tr w:rsidR="0005411A" w:rsidRPr="00577134" w14:paraId="5060E14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76713FE" w14:textId="2FAFE22C" w:rsidR="0005411A" w:rsidRDefault="0005411A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876CB46" w14:textId="0984895B" w:rsidR="0005411A" w:rsidRDefault="0005411A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5.17017e+08 N/m^2</w:t>
                        </w:r>
                      </w:p>
                    </w:tc>
                  </w:tr>
                  <w:tr w:rsidR="0005411A" w:rsidRPr="00577134" w14:paraId="4AFBBB6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9137808" w14:textId="36525AC1" w:rsidR="0005411A" w:rsidRDefault="0005411A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AF097C9" w14:textId="10707841" w:rsidR="0005411A" w:rsidRDefault="0005411A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1.9e+11 N/m^2</w:t>
                        </w:r>
                      </w:p>
                    </w:tc>
                  </w:tr>
                  <w:tr w:rsidR="0005411A" w:rsidRPr="00577134" w14:paraId="4B033D8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163742D" w14:textId="565BFFB1" w:rsidR="0005411A" w:rsidRDefault="0005411A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F6CC661" w14:textId="226D041E" w:rsidR="0005411A" w:rsidRDefault="0005411A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0.29  </w:t>
                        </w:r>
                      </w:p>
                    </w:tc>
                  </w:tr>
                  <w:tr w:rsidR="0005411A" w:rsidRPr="00577134" w14:paraId="3E4292F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E4E7DF1" w14:textId="1B0DC2AA" w:rsidR="0005411A" w:rsidRDefault="0005411A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4424AF6" w14:textId="79F1A38F" w:rsidR="0005411A" w:rsidRDefault="0005411A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8,000 kg/m^3</w:t>
                        </w:r>
                      </w:p>
                    </w:tc>
                  </w:tr>
                  <w:tr w:rsidR="0005411A" w:rsidRPr="00577134" w14:paraId="4765595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767E5B6" w14:textId="16212CE9" w:rsidR="0005411A" w:rsidRDefault="0005411A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7E42B7E" w14:textId="11C49301" w:rsidR="0005411A" w:rsidRDefault="0005411A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7.5e+10 N/m^2</w:t>
                        </w:r>
                      </w:p>
                    </w:tc>
                  </w:tr>
                  <w:tr w:rsidR="0005411A" w:rsidRPr="00577134" w14:paraId="73AC939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9A7B2F2" w14:textId="3EA6F69A" w:rsidR="0005411A" w:rsidRDefault="0005411A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188AEF5" w14:textId="264F42CB" w:rsidR="0005411A" w:rsidRDefault="0005411A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1.8e-05 /Kelvin</w:t>
                        </w:r>
                      </w:p>
                    </w:tc>
                  </w:tr>
                </w:tbl>
                <w:p w14:paraId="6DB5F57A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7897306B" w14:textId="3BFFCFD0" w:rsidR="00E80CD9" w:rsidRPr="00577134" w:rsidRDefault="0005411A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1(Combine1)(auger and shaft)</w:t>
                  </w:r>
                </w:p>
              </w:tc>
            </w:tr>
            <w:tr w:rsidR="00E80CD9" w:rsidRPr="000841BF" w14:paraId="1DC8788F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0540B0BA" w14:textId="2C1B5D51" w:rsidR="00E80CD9" w:rsidRPr="000841BF" w:rsidRDefault="0005411A" w:rsidP="0005411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36758037" w14:textId="32304E19" w:rsidR="00E80CD9" w:rsidRDefault="00E80CD9" w:rsidP="000A7C6B"/>
        </w:tc>
      </w:tr>
      <w:bookmarkEnd w:id="8"/>
      <w:bookmarkEnd w:id="9"/>
      <w:bookmarkEnd w:id="10"/>
    </w:tbl>
    <w:p w14:paraId="11411029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3F02EB39" w14:textId="77777777" w:rsidTr="00452CBC">
        <w:tc>
          <w:tcPr>
            <w:tcW w:w="11016" w:type="dxa"/>
          </w:tcPr>
          <w:p w14:paraId="0815A347" w14:textId="265F728B" w:rsidR="005273D5" w:rsidRPr="00AF1A58" w:rsidRDefault="0005411A" w:rsidP="000A7C6B">
            <w:pPr>
              <w:pStyle w:val="Heading1"/>
              <w:rPr>
                <w:b w:val="0"/>
                <w:bCs w:val="0"/>
              </w:rPr>
            </w:pPr>
            <w:bookmarkStart w:id="12" w:name="_Toc218562582"/>
            <w:r>
              <w:rPr>
                <w:rStyle w:val="Strong"/>
              </w:rPr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05411A" w14:paraId="1576D352" w14:textId="77777777" w:rsidTr="008F023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1259EFA" w14:textId="3BB0CC4F" w:rsidR="0005411A" w:rsidRPr="004E282D" w:rsidRDefault="0005411A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B50C1E6" w14:textId="36E4B8EA" w:rsidR="0005411A" w:rsidRPr="004E282D" w:rsidRDefault="0005411A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167C82A" w14:textId="54E91A13" w:rsidR="0005411A" w:rsidRPr="004E282D" w:rsidRDefault="0005411A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05411A" w14:paraId="32BAA0F9" w14:textId="77777777" w:rsidTr="003B17F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0A959F06" w14:textId="6D2462D5" w:rsidR="0005411A" w:rsidRPr="00AD5FBA" w:rsidRDefault="0005411A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29025F6E" w14:textId="329CB3E1" w:rsidR="0005411A" w:rsidRPr="006208CB" w:rsidRDefault="0005411A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40AD8DCA" wp14:editId="6C94A5E1">
                        <wp:extent cx="1772285" cy="895985"/>
                        <wp:effectExtent l="0" t="0" r="0" b="0"/>
                        <wp:docPr id="7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8959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05411A" w14:paraId="414B4C52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9DC51CD" w14:textId="4931437E" w:rsidR="0005411A" w:rsidRPr="00BE6656" w:rsidRDefault="0005411A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43ADD5E" w14:textId="01F71876" w:rsidR="0005411A" w:rsidRPr="00154A1A" w:rsidRDefault="0005411A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05411A" w14:paraId="7212DB7C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B32C77D" w14:textId="587B23E0" w:rsidR="0005411A" w:rsidRDefault="0005411A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61BC2F5" w14:textId="071C1DB9" w:rsidR="0005411A" w:rsidRDefault="0005411A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2B45E04D" w14:textId="77777777" w:rsidR="0005411A" w:rsidRPr="004C6DEB" w:rsidRDefault="0005411A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294B59AF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3CBE305F" w14:textId="71B6339D" w:rsidR="003F154A" w:rsidRPr="003F154A" w:rsidRDefault="0005411A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0636543B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7528407" w14:textId="3CBDE476" w:rsidR="003F154A" w:rsidRDefault="0005411A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39FE060" w14:textId="7B17E637" w:rsidR="003F154A" w:rsidRDefault="0005411A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76FA8EE" w14:textId="7F40256B" w:rsidR="003F154A" w:rsidRDefault="0005411A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1B07512" w14:textId="23F358D3" w:rsidR="003F154A" w:rsidRDefault="0005411A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49881FBC" w14:textId="1D648BDB" w:rsidR="003F154A" w:rsidRDefault="0005411A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710703B9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D4A023E" w14:textId="3FBA80E2" w:rsidR="003F154A" w:rsidRDefault="0005411A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B45082C" w14:textId="41609A96" w:rsidR="003F154A" w:rsidRPr="00EF37BF" w:rsidRDefault="0005411A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-0.983818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2575F5F" w14:textId="581E7780" w:rsidR="003F154A" w:rsidRPr="00EF37BF" w:rsidRDefault="0005411A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-0.00516891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CF27BC1" w14:textId="662A0697" w:rsidR="003F154A" w:rsidRDefault="0005411A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0.000295244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D827673" w14:textId="51B62AB1" w:rsidR="003F154A" w:rsidRPr="00EF37BF" w:rsidRDefault="0005411A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0.983831</w:t>
                        </w:r>
                      </w:p>
                    </w:tc>
                  </w:tr>
                  <w:tr w:rsidR="00935682" w14:paraId="39984B20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526CA44" w14:textId="70EF2894" w:rsidR="00935682" w:rsidRDefault="0005411A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C2A687F" w14:textId="3217419D" w:rsidR="00935682" w:rsidRDefault="0005411A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1F7A926" w14:textId="23DB467D" w:rsidR="00935682" w:rsidRDefault="0005411A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5210EEA" w14:textId="754BACD0" w:rsidR="00935682" w:rsidRDefault="0005411A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0460771" w14:textId="5490B22C" w:rsidR="00935682" w:rsidRDefault="0005411A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2286D2A2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4ABC5754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05411A" w14:paraId="516EE078" w14:textId="77777777" w:rsidTr="004741B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366F19AB" w14:textId="6270C753" w:rsidR="0005411A" w:rsidRPr="004E282D" w:rsidRDefault="0005411A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5F387B07" w14:textId="3CF16BF4" w:rsidR="0005411A" w:rsidRPr="004E282D" w:rsidRDefault="0005411A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3D28631B" w14:textId="38E28D51" w:rsidR="0005411A" w:rsidRPr="004E282D" w:rsidRDefault="0005411A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05411A" w14:paraId="17DEAF7B" w14:textId="77777777" w:rsidTr="003F0A9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25A63762" w14:textId="48BDF459" w:rsidR="0005411A" w:rsidRPr="00F42DD1" w:rsidRDefault="0005411A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Torque-1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74A771A1" w14:textId="3FD83588" w:rsidR="0005411A" w:rsidRPr="006208CB" w:rsidRDefault="0005411A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648A7041" wp14:editId="5FA58964">
                        <wp:extent cx="1907540" cy="964565"/>
                        <wp:effectExtent l="0" t="0" r="0" b="6985"/>
                        <wp:docPr id="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9645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05411A" w14:paraId="3AD85CC7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D4136D6" w14:textId="560F41AF" w:rsidR="0005411A" w:rsidRPr="00BE6656" w:rsidRDefault="0005411A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9E17F2A" w14:textId="2257BBE1" w:rsidR="0005411A" w:rsidRPr="00B77EA3" w:rsidRDefault="0005411A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Face&lt; 1 &gt;</w:t>
                        </w:r>
                      </w:p>
                    </w:tc>
                  </w:tr>
                  <w:tr w:rsidR="0005411A" w14:paraId="25421BD3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BB06CB1" w14:textId="74323A3A" w:rsidR="0005411A" w:rsidRDefault="0005411A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A46B2B2" w14:textId="45F0B556" w:rsidR="0005411A" w:rsidRDefault="0005411A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torque</w:t>
                        </w:r>
                      </w:p>
                    </w:tc>
                  </w:tr>
                  <w:tr w:rsidR="0005411A" w14:paraId="58933F73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FF5E026" w14:textId="23F60A27" w:rsidR="0005411A" w:rsidRDefault="0005411A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6A4BA7D" w14:textId="30F038CF" w:rsidR="0005411A" w:rsidRDefault="0005411A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-20 N.m</w:t>
                        </w:r>
                      </w:p>
                    </w:tc>
                  </w:tr>
                </w:tbl>
                <w:p w14:paraId="6457D04B" w14:textId="77777777" w:rsidR="0005411A" w:rsidRDefault="0005411A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63188714" w14:textId="34F0B609" w:rsidR="005273D5" w:rsidRDefault="005273D5" w:rsidP="000A7C6B">
            <w:pPr>
              <w:rPr>
                <w:rStyle w:val="Strong"/>
              </w:rPr>
            </w:pPr>
          </w:p>
        </w:tc>
      </w:tr>
    </w:tbl>
    <w:p w14:paraId="6E06C531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239B81D9" w14:textId="77777777" w:rsidTr="005B3D16">
        <w:tc>
          <w:tcPr>
            <w:tcW w:w="11016" w:type="dxa"/>
          </w:tcPr>
          <w:p w14:paraId="14C7E0B0" w14:textId="63097125" w:rsidR="00132707" w:rsidRDefault="00132707" w:rsidP="000A7C6B">
            <w:pPr>
              <w:pStyle w:val="Heading1"/>
            </w:pPr>
            <w:r>
              <w:lastRenderedPageBreak/>
              <w:br w:type="page"/>
            </w:r>
            <w:bookmarkStart w:id="13" w:name="_Toc218562583"/>
            <w:r w:rsidR="0005411A">
              <w:t>Connector Definitions</w:t>
            </w:r>
            <w:bookmarkEnd w:id="13"/>
          </w:p>
          <w:p w14:paraId="583EDDD6" w14:textId="7C467905" w:rsidR="00132707" w:rsidRDefault="0005411A" w:rsidP="000A7C6B">
            <w:r>
              <w:t>No Data</w:t>
            </w:r>
          </w:p>
          <w:p w14:paraId="7ED13780" w14:textId="11844F63" w:rsidR="00EF37BF" w:rsidRPr="009C0A33" w:rsidRDefault="00EF37BF" w:rsidP="000A7C6B"/>
          <w:p w14:paraId="2B1579D8" w14:textId="77777777" w:rsidR="000F2729" w:rsidRDefault="000F2729" w:rsidP="000A7C6B"/>
          <w:p w14:paraId="71F00A63" w14:textId="1BE653D2" w:rsidR="00E12C21" w:rsidRDefault="00E12C21" w:rsidP="000A7C6B"/>
          <w:p w14:paraId="44A1D475" w14:textId="77777777" w:rsidR="00D72EE8" w:rsidRDefault="00D72EE8" w:rsidP="00D72EE8"/>
          <w:p w14:paraId="0F6069F1" w14:textId="6E2A645F" w:rsidR="00D72EE8" w:rsidRPr="009C0A33" w:rsidRDefault="00D72EE8" w:rsidP="00D72EE8"/>
          <w:p w14:paraId="60FEA20C" w14:textId="0701E942" w:rsidR="00132707" w:rsidRDefault="00132707" w:rsidP="000A7C6B"/>
        </w:tc>
      </w:tr>
    </w:tbl>
    <w:p w14:paraId="1FD1335B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29E3E0C3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7ABF583" w14:textId="0F64273E" w:rsidR="00104BD8" w:rsidRDefault="0005411A" w:rsidP="000A7C6B">
            <w:pPr>
              <w:pStyle w:val="Heading1"/>
            </w:pPr>
            <w:bookmarkStart w:id="14" w:name="_Toc218562584"/>
            <w:r>
              <w:t>Interaction Information</w:t>
            </w:r>
            <w:bookmarkEnd w:id="14"/>
          </w:p>
          <w:p w14:paraId="5AF6790E" w14:textId="587E9064" w:rsidR="00104BD8" w:rsidRDefault="0005411A" w:rsidP="000A7C6B">
            <w:r>
              <w:t>No Data</w:t>
            </w:r>
          </w:p>
          <w:p w14:paraId="3022A310" w14:textId="14F54664" w:rsidR="00104BD8" w:rsidRDefault="00104BD8" w:rsidP="000A7C6B">
            <w:pPr>
              <w:rPr>
                <w:rStyle w:val="A3"/>
              </w:rPr>
            </w:pPr>
          </w:p>
          <w:p w14:paraId="3BD65E13" w14:textId="77777777" w:rsidR="00104BD8" w:rsidRDefault="00104BD8" w:rsidP="000A7C6B"/>
        </w:tc>
      </w:tr>
    </w:tbl>
    <w:p w14:paraId="263254DC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00E08ABD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3EE425A" w14:textId="526AE589" w:rsidR="00A61A59" w:rsidRDefault="0005411A" w:rsidP="000A7C6B">
            <w:pPr>
              <w:pStyle w:val="Heading1"/>
            </w:pPr>
            <w:bookmarkStart w:id="15" w:name="_Toc218562585"/>
            <w:r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4A5BFBC3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746D03" w14:textId="66899DC4" w:rsidR="00A9531D" w:rsidRDefault="0005411A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86B860" w14:textId="7CCA866A" w:rsidR="00A9531D" w:rsidRDefault="0005411A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05411A" w14:paraId="3E84851F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FBD7C8" w14:textId="7CF3CAA1" w:rsidR="0005411A" w:rsidRDefault="0005411A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91F584" w14:textId="2FB1708F" w:rsidR="0005411A" w:rsidRDefault="0005411A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05411A" w14:paraId="3BEF86E1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C4A9E1" w14:textId="6F16390F" w:rsidR="0005411A" w:rsidRDefault="0005411A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B5F11D" w14:textId="4297E4B1" w:rsidR="0005411A" w:rsidRDefault="0005411A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05411A" w14:paraId="1C621B47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FA9374" w14:textId="7ABD4177" w:rsidR="0005411A" w:rsidRDefault="0005411A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F7AAD9" w14:textId="498567CB" w:rsidR="0005411A" w:rsidRDefault="0005411A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6.81543 mm</w:t>
                  </w:r>
                </w:p>
              </w:tc>
            </w:tr>
            <w:tr w:rsidR="0005411A" w14:paraId="424D044B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9E1CDE" w14:textId="1FAA7BF4" w:rsidR="0005411A" w:rsidRDefault="0005411A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C63E34" w14:textId="6A61F6C9" w:rsidR="0005411A" w:rsidRDefault="0005411A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0.340772 mm</w:t>
                  </w:r>
                </w:p>
              </w:tc>
            </w:tr>
            <w:tr w:rsidR="0005411A" w14:paraId="008ADE33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B5BC51F" w14:textId="6A7AEDBE" w:rsidR="0005411A" w:rsidRDefault="0005411A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A61545" w14:textId="08FF7A1B" w:rsidR="0005411A" w:rsidRDefault="0005411A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45D64D38" w14:textId="77777777" w:rsidR="00690657" w:rsidRDefault="00690657" w:rsidP="00690657"/>
          <w:p w14:paraId="495D2DF7" w14:textId="3B90EFF2" w:rsidR="00A9531D" w:rsidRPr="00690657" w:rsidRDefault="0005411A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322E7E94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B947A8" w14:textId="1DDFC9D6" w:rsidR="007107BE" w:rsidRDefault="0005411A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FEB339" w14:textId="435D1042" w:rsidR="007107BE" w:rsidRDefault="0005411A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533776</w:t>
                  </w:r>
                </w:p>
              </w:tc>
            </w:tr>
            <w:tr w:rsidR="0005411A" w14:paraId="24C750FC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B6688F" w14:textId="0D7AAA64" w:rsidR="0005411A" w:rsidRDefault="0005411A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D5F93C" w14:textId="35E785D0" w:rsidR="0005411A" w:rsidRDefault="0005411A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350589</w:t>
                  </w:r>
                </w:p>
              </w:tc>
            </w:tr>
            <w:tr w:rsidR="0005411A" w14:paraId="66E2409B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FD0AC4" w14:textId="10D5587F" w:rsidR="0005411A" w:rsidRDefault="0005411A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92B97A" w14:textId="63B0BFF9" w:rsidR="0005411A" w:rsidRDefault="0005411A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62.851</w:t>
                  </w:r>
                </w:p>
              </w:tc>
            </w:tr>
            <w:tr w:rsidR="0005411A" w14:paraId="0778A8EB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B8A171F" w14:textId="3AF4FC10" w:rsidR="0005411A" w:rsidRDefault="0005411A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BA5ECC2" w14:textId="6376D098" w:rsidR="0005411A" w:rsidRDefault="0005411A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99.2</w:t>
                  </w:r>
                </w:p>
              </w:tc>
            </w:tr>
            <w:tr w:rsidR="0005411A" w14:paraId="2CC46270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EB5B3F" w14:textId="050125C1" w:rsidR="0005411A" w:rsidRDefault="0005411A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184964" w14:textId="18120008" w:rsidR="0005411A" w:rsidRDefault="0005411A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0.0108</w:t>
                  </w:r>
                </w:p>
              </w:tc>
            </w:tr>
            <w:tr w:rsidR="0005411A" w14:paraId="079E727A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1149BD" w14:textId="649A74DB" w:rsidR="0005411A" w:rsidRDefault="0005411A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46AE6D" w14:textId="1481DACA" w:rsidR="0005411A" w:rsidRDefault="0005411A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05411A" w14:paraId="07E39838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1F9769" w14:textId="415340AF" w:rsidR="0005411A" w:rsidRDefault="0005411A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008B0F" w14:textId="31E55716" w:rsidR="0005411A" w:rsidRDefault="0005411A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00:00:38</w:t>
                  </w:r>
                </w:p>
              </w:tc>
            </w:tr>
            <w:tr w:rsidR="0005411A" w14:paraId="6F8AD48D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CC069B" w14:textId="3C09153E" w:rsidR="0005411A" w:rsidRDefault="0005411A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264751" w14:textId="77777777" w:rsidR="0005411A" w:rsidRDefault="0005411A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118A475E" w14:textId="6A97BB1C" w:rsidR="00A61A59" w:rsidRPr="00F077CB" w:rsidRDefault="00A61A59" w:rsidP="000A7C6B"/>
        </w:tc>
      </w:tr>
    </w:tbl>
    <w:p w14:paraId="413720DE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269FD1E7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AF4C4EE" w14:textId="3625B202" w:rsidR="002C53F9" w:rsidRDefault="0005411A" w:rsidP="000A7C6B">
            <w:pPr>
              <w:pStyle w:val="Heading1"/>
            </w:pPr>
            <w:bookmarkStart w:id="16" w:name="_Toc218562586"/>
            <w:r>
              <w:t>Sensor Details</w:t>
            </w:r>
            <w:bookmarkEnd w:id="16"/>
          </w:p>
          <w:p w14:paraId="7726CD53" w14:textId="1848D6AC" w:rsidR="002C53F9" w:rsidRPr="00F077CB" w:rsidRDefault="0005411A" w:rsidP="0005411A">
            <w:r>
              <w:t>No Data</w:t>
            </w:r>
          </w:p>
        </w:tc>
      </w:tr>
    </w:tbl>
    <w:p w14:paraId="5C44625C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03E5E36A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467E3C49" w14:textId="3240C828" w:rsidR="005F5B79" w:rsidRDefault="0005411A" w:rsidP="000A7C6B">
            <w:pPr>
              <w:pStyle w:val="Heading1"/>
            </w:pPr>
            <w:bookmarkStart w:id="17" w:name="_Toc218562587"/>
            <w:r>
              <w:lastRenderedPageBreak/>
              <w:t>Resultant Forces</w:t>
            </w:r>
            <w:bookmarkEnd w:id="17"/>
          </w:p>
          <w:p w14:paraId="73DBA6B1" w14:textId="3CA29888" w:rsidR="005F5B79" w:rsidRPr="000B04D4" w:rsidRDefault="0005411A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73B32830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C96BCE6" w14:textId="706AA4F9" w:rsidR="005F5B79" w:rsidRDefault="0005411A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DD9B346" w14:textId="71A343C6" w:rsidR="005F5B79" w:rsidRDefault="0005411A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3BF579A" w14:textId="139C961E" w:rsidR="005F5B79" w:rsidRDefault="0005411A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E907A3F" w14:textId="755C2BAA" w:rsidR="005F5B79" w:rsidRDefault="0005411A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7AEB1C9" w14:textId="7203E9D5" w:rsidR="005F5B79" w:rsidRDefault="0005411A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3E718E7" w14:textId="3501E4CB" w:rsidR="005F5B79" w:rsidRDefault="0005411A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4196FFFE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B19A436" w14:textId="4647DB85" w:rsidR="005F5B79" w:rsidRPr="004D2956" w:rsidRDefault="0005411A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1BD7F4F" w14:textId="1F6BEC0E" w:rsidR="005F5B79" w:rsidRPr="004D2956" w:rsidRDefault="0005411A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DC9F5C8" w14:textId="7937C6B3" w:rsidR="005F5B79" w:rsidRPr="004D2956" w:rsidRDefault="0005411A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-0.983818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7E6CBB5" w14:textId="6C0409F9" w:rsidR="005F5B79" w:rsidRPr="004D2956" w:rsidRDefault="0005411A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-0.00516891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C218E42" w14:textId="1B2E89B1" w:rsidR="005F5B79" w:rsidRPr="004D2956" w:rsidRDefault="0005411A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0.000295244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E5B59F5" w14:textId="24B30DC0" w:rsidR="005F5B79" w:rsidRPr="004D2956" w:rsidRDefault="0005411A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0.983831</w:t>
                  </w:r>
                </w:p>
              </w:tc>
            </w:tr>
          </w:tbl>
          <w:p w14:paraId="58E79401" w14:textId="55CC06EC" w:rsidR="005F5B79" w:rsidRPr="000B04D4" w:rsidRDefault="0005411A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469CD8B6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725D74F" w14:textId="1C529FDC" w:rsidR="005F5B79" w:rsidRDefault="0005411A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1C1CF96" w14:textId="1ED9D6DD" w:rsidR="005F5B79" w:rsidRDefault="0005411A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34577D2" w14:textId="24C13C64" w:rsidR="005F5B79" w:rsidRDefault="0005411A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B129453" w14:textId="5A205E81" w:rsidR="005F5B79" w:rsidRDefault="0005411A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2D0F040" w14:textId="30EE1F8A" w:rsidR="005F5B79" w:rsidRDefault="0005411A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49D6E4A" w14:textId="71D3F4F6" w:rsidR="005F5B79" w:rsidRDefault="0005411A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4137BA45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A32A812" w14:textId="28CB81A8" w:rsidR="005F5B79" w:rsidRPr="004D2956" w:rsidRDefault="0005411A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46667DF" w14:textId="261497B5" w:rsidR="005F5B79" w:rsidRPr="004D2956" w:rsidRDefault="0005411A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7ABABBA" w14:textId="243697FB" w:rsidR="005F5B79" w:rsidRPr="004D2956" w:rsidRDefault="0005411A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FE7F6FC" w14:textId="26D662DE" w:rsidR="005F5B79" w:rsidRPr="004D2956" w:rsidRDefault="0005411A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0FAD120" w14:textId="3A3CB970" w:rsidR="005F5B79" w:rsidRPr="004D2956" w:rsidRDefault="0005411A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1359F94" w14:textId="6B696B04" w:rsidR="005F5B79" w:rsidRPr="004D2956" w:rsidRDefault="0005411A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11F1CA2D" w14:textId="77777777" w:rsidR="005F5B79" w:rsidRDefault="005F5B79" w:rsidP="000A7C6B"/>
        </w:tc>
      </w:tr>
      <w:tr w:rsidR="005F5B79" w14:paraId="7F7B3E97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2551FC6D" w14:textId="6D7D513B" w:rsidR="00C6072D" w:rsidRPr="000B04D4" w:rsidRDefault="0005411A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4924BA12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54DADCC" w14:textId="199AA546" w:rsidR="00C6072D" w:rsidRDefault="0005411A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01160E6" w14:textId="5594580A" w:rsidR="00C6072D" w:rsidRDefault="0005411A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5BF1FB6" w14:textId="64DBA0D5" w:rsidR="00C6072D" w:rsidRDefault="0005411A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0305FE3" w14:textId="0479775C" w:rsidR="00C6072D" w:rsidRDefault="0005411A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ADB47FA" w14:textId="22C248EB" w:rsidR="00C6072D" w:rsidRDefault="0005411A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9652AB8" w14:textId="2A0B257B" w:rsidR="00C6072D" w:rsidRDefault="0005411A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1BA92F13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1032D97" w14:textId="5CC33516" w:rsidR="00C6072D" w:rsidRPr="004D2956" w:rsidRDefault="0005411A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1F8C6A9" w14:textId="3702590A" w:rsidR="00C6072D" w:rsidRPr="004D2956" w:rsidRDefault="0005411A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FE9FBD8" w14:textId="58B5FF97" w:rsidR="00C6072D" w:rsidRPr="004D2956" w:rsidRDefault="0005411A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0.0305784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E6F34A9" w14:textId="42E4BD11" w:rsidR="00C6072D" w:rsidRPr="004D2956" w:rsidRDefault="0005411A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0.016423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B43EACC" w14:textId="12742116" w:rsidR="00C6072D" w:rsidRPr="004D2956" w:rsidRDefault="0005411A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0.0667354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7935ED0" w14:textId="08A9A85E" w:rsidR="00C6072D" w:rsidRPr="004D2956" w:rsidRDefault="0005411A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0.0752221</w:t>
                  </w:r>
                </w:p>
              </w:tc>
            </w:tr>
          </w:tbl>
          <w:p w14:paraId="447FB9C1" w14:textId="550C6C1F" w:rsidR="00C6072D" w:rsidRPr="000B04D4" w:rsidRDefault="0005411A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5045CBD0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305F062" w14:textId="12690799" w:rsidR="00C6072D" w:rsidRDefault="0005411A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5E3E68C" w14:textId="04171003" w:rsidR="00C6072D" w:rsidRDefault="0005411A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31067F1" w14:textId="54426048" w:rsidR="00C6072D" w:rsidRDefault="0005411A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77075A6" w14:textId="13B206DC" w:rsidR="00C6072D" w:rsidRDefault="0005411A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05E26C3" w14:textId="2C4051BF" w:rsidR="00C6072D" w:rsidRDefault="0005411A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701EF4A" w14:textId="69071A45" w:rsidR="00C6072D" w:rsidRDefault="0005411A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1F2C465B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0A8D3EA" w14:textId="6255447C" w:rsidR="00C6072D" w:rsidRPr="004D2956" w:rsidRDefault="0005411A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7D67A53" w14:textId="03CDF213" w:rsidR="00C6072D" w:rsidRPr="004D2956" w:rsidRDefault="0005411A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A1F6C1D" w14:textId="11748845" w:rsidR="00C6072D" w:rsidRPr="004D2956" w:rsidRDefault="0005411A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2836396" w14:textId="2FBDE324" w:rsidR="00C6072D" w:rsidRPr="004D2956" w:rsidRDefault="0005411A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5903D2B" w14:textId="3A8CE4F4" w:rsidR="00C6072D" w:rsidRPr="004D2956" w:rsidRDefault="0005411A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98785FE" w14:textId="5087B749" w:rsidR="00C6072D" w:rsidRPr="004D2956" w:rsidRDefault="0005411A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2D10FB08" w14:textId="0665E14A" w:rsidR="005F5B79" w:rsidRDefault="005F5B79" w:rsidP="000A7C6B"/>
        </w:tc>
      </w:tr>
      <w:bookmarkEnd w:id="18"/>
      <w:bookmarkEnd w:id="19"/>
      <w:bookmarkEnd w:id="20"/>
    </w:tbl>
    <w:p w14:paraId="361D1B25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605F98B9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439E6A8" w14:textId="66B17D73" w:rsidR="0050542D" w:rsidRPr="0005411A" w:rsidRDefault="0005411A" w:rsidP="0005411A">
            <w:pPr>
              <w:pStyle w:val="Heading1"/>
            </w:pPr>
            <w:bookmarkStart w:id="21" w:name="_Toc218562588"/>
            <w:r>
              <w:t>Beams</w:t>
            </w:r>
            <w:bookmarkEnd w:id="21"/>
          </w:p>
          <w:p w14:paraId="398FE561" w14:textId="62A70F67" w:rsidR="00EC2432" w:rsidRDefault="0005411A" w:rsidP="0005411A">
            <w:r>
              <w:rPr>
                <w:sz w:val="24"/>
                <w:szCs w:val="24"/>
              </w:rPr>
              <w:t>No Data</w:t>
            </w:r>
          </w:p>
        </w:tc>
      </w:tr>
    </w:tbl>
    <w:p w14:paraId="4E72CCEB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214025EF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52C39CD" w14:textId="28E0430E" w:rsidR="00EC2432" w:rsidRDefault="0005411A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18562589"/>
            <w:r>
              <w:lastRenderedPageBreak/>
              <w:t>Study Results</w:t>
            </w:r>
            <w:bookmarkEnd w:id="25"/>
          </w:p>
          <w:p w14:paraId="2FB12D3A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05411A" w14:paraId="3DEA9204" w14:textId="77777777" w:rsidTr="00E1712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A3A5D91" w14:textId="1A766C1B" w:rsidR="0005411A" w:rsidRDefault="0005411A" w:rsidP="0005411A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C245E91" w14:textId="34779A1E" w:rsidR="0005411A" w:rsidRDefault="0005411A" w:rsidP="0005411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A4CA0D1" w14:textId="64AD8E08" w:rsidR="0005411A" w:rsidRDefault="0005411A" w:rsidP="0005411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8C237FC" w14:textId="2AB80AEA" w:rsidR="0005411A" w:rsidRDefault="0005411A" w:rsidP="0005411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05411A" w14:paraId="23C985C3" w14:textId="77777777" w:rsidTr="00E1712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AF08AA1" w14:textId="7689C5A4" w:rsidR="0005411A" w:rsidRPr="004D2956" w:rsidRDefault="0005411A" w:rsidP="0005411A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90320E6" w14:textId="4E9EE5A5" w:rsidR="0005411A" w:rsidRPr="004D2956" w:rsidRDefault="0005411A" w:rsidP="000541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5CC0184" w14:textId="77777777" w:rsidR="0005411A" w:rsidRDefault="0005411A" w:rsidP="000541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6.038e-03N/m^2</w:t>
                  </w:r>
                </w:p>
                <w:p w14:paraId="7811EC4C" w14:textId="5E6316C5" w:rsidR="0005411A" w:rsidRPr="004D2956" w:rsidRDefault="0005411A" w:rsidP="000541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223160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9E00E74" w14:textId="77777777" w:rsidR="0005411A" w:rsidRDefault="0005411A" w:rsidP="000541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1.339e+08N/m^2</w:t>
                  </w:r>
                </w:p>
                <w:p w14:paraId="62A30A28" w14:textId="13973583" w:rsidR="0005411A" w:rsidRPr="004D2956" w:rsidRDefault="0005411A" w:rsidP="000541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151154</w:t>
                  </w:r>
                </w:p>
              </w:tc>
            </w:tr>
            <w:tr w:rsidR="0005411A" w14:paraId="36537647" w14:textId="77777777" w:rsidTr="00E1712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51D4C88" w14:textId="60C7E073" w:rsidR="0005411A" w:rsidRDefault="0005411A" w:rsidP="0005411A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6EFA8965" wp14:editId="14E2E630">
                        <wp:extent cx="6646545" cy="3360420"/>
                        <wp:effectExtent l="0" t="0" r="1905" b="0"/>
                        <wp:docPr id="9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360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00DA3D8" w14:textId="5C266FD7" w:rsidR="0005411A" w:rsidRPr="004D2956" w:rsidRDefault="0005411A" w:rsidP="0005411A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 and shaft-auger and shaft analysis-Stress-Stress1</w:t>
                  </w:r>
                </w:p>
              </w:tc>
            </w:tr>
          </w:tbl>
          <w:p w14:paraId="123BE08D" w14:textId="77777777" w:rsidR="0005411A" w:rsidRDefault="0005411A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05411A" w14:paraId="2F006C62" w14:textId="77777777" w:rsidTr="00E1712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2FDE566" w14:textId="393E86AB" w:rsidR="0005411A" w:rsidRDefault="0005411A" w:rsidP="0005411A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15661AF" w14:textId="430FDB13" w:rsidR="0005411A" w:rsidRDefault="0005411A" w:rsidP="0005411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9EE3212" w14:textId="048AB1C9" w:rsidR="0005411A" w:rsidRDefault="0005411A" w:rsidP="0005411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203988F" w14:textId="5B88847E" w:rsidR="0005411A" w:rsidRDefault="0005411A" w:rsidP="0005411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05411A" w14:paraId="2480EA3F" w14:textId="77777777" w:rsidTr="00E1712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E4ABB8D" w14:textId="539FF733" w:rsidR="0005411A" w:rsidRPr="004D2956" w:rsidRDefault="0005411A" w:rsidP="0005411A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409E2CB" w14:textId="095C83FE" w:rsidR="0005411A" w:rsidRPr="004D2956" w:rsidRDefault="0005411A" w:rsidP="000541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4C47D4B" w14:textId="77777777" w:rsidR="0005411A" w:rsidRDefault="0005411A" w:rsidP="000541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1A4E6608" w14:textId="01074725" w:rsidR="0005411A" w:rsidRPr="004D2956" w:rsidRDefault="0005411A" w:rsidP="000541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6F7DD6F" w14:textId="77777777" w:rsidR="0005411A" w:rsidRDefault="0005411A" w:rsidP="000541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3.203e-03mm</w:t>
                  </w:r>
                </w:p>
                <w:p w14:paraId="4CAD040B" w14:textId="6DF69655" w:rsidR="0005411A" w:rsidRPr="004D2956" w:rsidRDefault="0005411A" w:rsidP="000541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7988</w:t>
                  </w:r>
                </w:p>
              </w:tc>
            </w:tr>
            <w:tr w:rsidR="0005411A" w14:paraId="266B14D4" w14:textId="77777777" w:rsidTr="00E1712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0A73AF9" w14:textId="3258F690" w:rsidR="0005411A" w:rsidRDefault="0005411A" w:rsidP="0005411A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19F7C842" wp14:editId="71DBB606">
                        <wp:extent cx="6646545" cy="3360420"/>
                        <wp:effectExtent l="0" t="0" r="1905" b="0"/>
                        <wp:docPr id="10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360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A8E0BE5" w14:textId="2EF1A02C" w:rsidR="0005411A" w:rsidRPr="004D2956" w:rsidRDefault="0005411A" w:rsidP="0005411A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 and shaft-auger and shaft analysis-Displacement-Displacement1</w:t>
                  </w:r>
                </w:p>
              </w:tc>
            </w:tr>
          </w:tbl>
          <w:p w14:paraId="3D09BCBC" w14:textId="77777777" w:rsidR="0005411A" w:rsidRDefault="0005411A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05411A" w14:paraId="544CACD1" w14:textId="77777777" w:rsidTr="00E1712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F9F7D8E" w14:textId="7360373E" w:rsidR="0005411A" w:rsidRDefault="0005411A" w:rsidP="0005411A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4A09238" w14:textId="690AA640" w:rsidR="0005411A" w:rsidRDefault="0005411A" w:rsidP="0005411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F163BD3" w14:textId="78BC31F2" w:rsidR="0005411A" w:rsidRDefault="0005411A" w:rsidP="0005411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301BA15" w14:textId="13FF001A" w:rsidR="0005411A" w:rsidRDefault="0005411A" w:rsidP="0005411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05411A" w14:paraId="347025F3" w14:textId="77777777" w:rsidTr="00E1712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C8EAB10" w14:textId="60D85B0C" w:rsidR="0005411A" w:rsidRPr="004D2956" w:rsidRDefault="0005411A" w:rsidP="0005411A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8455630" w14:textId="46EB0DC2" w:rsidR="0005411A" w:rsidRPr="004D2956" w:rsidRDefault="0005411A" w:rsidP="000541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D062C46" w14:textId="77777777" w:rsidR="0005411A" w:rsidRDefault="0005411A" w:rsidP="000541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3.904e-14</w:t>
                  </w:r>
                </w:p>
                <w:p w14:paraId="07082CF5" w14:textId="40DD3D64" w:rsidR="0005411A" w:rsidRPr="004D2956" w:rsidRDefault="0005411A" w:rsidP="000541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129294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E6148BF" w14:textId="77777777" w:rsidR="0005411A" w:rsidRDefault="0005411A" w:rsidP="000541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5.105e-04</w:t>
                  </w:r>
                </w:p>
                <w:p w14:paraId="5FB16B59" w14:textId="15307C4A" w:rsidR="0005411A" w:rsidRPr="004D2956" w:rsidRDefault="0005411A" w:rsidP="000541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169770</w:t>
                  </w:r>
                </w:p>
              </w:tc>
            </w:tr>
            <w:tr w:rsidR="0005411A" w14:paraId="641B2519" w14:textId="77777777" w:rsidTr="00E1712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D6CB557" w14:textId="7EED3DC4" w:rsidR="0005411A" w:rsidRDefault="0005411A" w:rsidP="0005411A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6E679298" wp14:editId="5C13777C">
                        <wp:extent cx="6646545" cy="3360420"/>
                        <wp:effectExtent l="0" t="0" r="1905" b="0"/>
                        <wp:docPr id="11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360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E75B12E" w14:textId="02D909B0" w:rsidR="0005411A" w:rsidRPr="004D2956" w:rsidRDefault="0005411A" w:rsidP="0005411A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 and shaft-auger and shaft analysis-Strain-Strain1</w:t>
                  </w:r>
                </w:p>
              </w:tc>
            </w:tr>
          </w:tbl>
          <w:p w14:paraId="3BDAA23F" w14:textId="77777777" w:rsidR="0005411A" w:rsidRDefault="0005411A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05411A" w14:paraId="62DC0639" w14:textId="77777777" w:rsidTr="00E1712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9F89BD6" w14:textId="73E5CF6A" w:rsidR="0005411A" w:rsidRDefault="0005411A" w:rsidP="0005411A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17F515C" w14:textId="544768F9" w:rsidR="0005411A" w:rsidRDefault="0005411A" w:rsidP="0005411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C61107B" w14:textId="6B26B69D" w:rsidR="0005411A" w:rsidRDefault="0005411A" w:rsidP="0005411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2C24BA0" w14:textId="61F454AB" w:rsidR="0005411A" w:rsidRDefault="0005411A" w:rsidP="0005411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05411A" w14:paraId="08007995" w14:textId="77777777" w:rsidTr="00E1712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DE7B564" w14:textId="27C19819" w:rsidR="0005411A" w:rsidRPr="004D2956" w:rsidRDefault="0005411A" w:rsidP="0005411A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D267A65" w14:textId="6FE0A35B" w:rsidR="0005411A" w:rsidRPr="004D2956" w:rsidRDefault="0005411A" w:rsidP="000541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11AD2A9" w14:textId="77777777" w:rsidR="0005411A" w:rsidRDefault="0005411A" w:rsidP="000541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1.544e+00</w:t>
                  </w:r>
                </w:p>
                <w:p w14:paraId="38324FF4" w14:textId="6D107163" w:rsidR="0005411A" w:rsidRPr="004D2956" w:rsidRDefault="0005411A" w:rsidP="000541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151154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9D9FFF4" w14:textId="77777777" w:rsidR="0005411A" w:rsidRDefault="0005411A" w:rsidP="000541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3.425e+10</w:t>
                  </w:r>
                </w:p>
                <w:p w14:paraId="7D32269E" w14:textId="6B3D2BE6" w:rsidR="0005411A" w:rsidRPr="004D2956" w:rsidRDefault="0005411A" w:rsidP="000541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223160</w:t>
                  </w:r>
                </w:p>
              </w:tc>
            </w:tr>
            <w:tr w:rsidR="0005411A" w14:paraId="1DA18023" w14:textId="77777777" w:rsidTr="00E1712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544F81D" w14:textId="3C4EC954" w:rsidR="0005411A" w:rsidRDefault="0005411A" w:rsidP="0005411A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358E5D14" wp14:editId="37D75CE4">
                        <wp:extent cx="6646545" cy="3360420"/>
                        <wp:effectExtent l="0" t="0" r="1905" b="0"/>
                        <wp:docPr id="12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360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1EF1FBE" w14:textId="5C1D1BF5" w:rsidR="0005411A" w:rsidRPr="004D2956" w:rsidRDefault="0005411A" w:rsidP="0005411A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auger and shaft-auger and shaft analysis-Factor of Safety-Factor of Safety1</w:t>
                  </w:r>
                </w:p>
              </w:tc>
            </w:tr>
          </w:tbl>
          <w:p w14:paraId="2995C44C" w14:textId="77777777" w:rsidR="0005411A" w:rsidRPr="000B04D4" w:rsidRDefault="0005411A" w:rsidP="000A7C6B"/>
          <w:bookmarkEnd w:id="22"/>
          <w:bookmarkEnd w:id="23"/>
          <w:bookmarkEnd w:id="24"/>
          <w:p w14:paraId="290433B3" w14:textId="73E86B13" w:rsidR="00EC2432" w:rsidRDefault="00EC2432" w:rsidP="000A7C6B"/>
        </w:tc>
      </w:tr>
    </w:tbl>
    <w:p w14:paraId="34FBF560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14:paraId="57D24CEB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27EDC33" w14:textId="0EA6EE90" w:rsidR="000B1701" w:rsidRDefault="0005411A" w:rsidP="0005411A">
            <w:pPr>
              <w:pStyle w:val="Heading1"/>
            </w:pPr>
            <w:bookmarkStart w:id="26" w:name="_Toc218562590"/>
            <w:r>
              <w:lastRenderedPageBreak/>
              <w:t>Conclusion</w:t>
            </w:r>
            <w:bookmarkEnd w:id="26"/>
          </w:p>
        </w:tc>
      </w:tr>
    </w:tbl>
    <w:p w14:paraId="68EE7209" w14:textId="5FAA6C23" w:rsidR="00AC3438" w:rsidRPr="00AC3438" w:rsidRDefault="00AC3438" w:rsidP="0005411A"/>
    <w:sectPr w:rsidR="00AC3438" w:rsidRPr="00AC3438" w:rsidSect="0005411A">
      <w:footerReference w:type="default" r:id="rId17"/>
      <w:footerReference w:type="first" r:id="rId18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7BF78" w14:textId="77777777" w:rsidR="0005411A" w:rsidRDefault="0005411A" w:rsidP="00F25CD7">
      <w:pPr>
        <w:spacing w:after="0" w:line="240" w:lineRule="auto"/>
      </w:pPr>
      <w:r>
        <w:separator/>
      </w:r>
    </w:p>
  </w:endnote>
  <w:endnote w:type="continuationSeparator" w:id="0">
    <w:p w14:paraId="4AB61574" w14:textId="77777777" w:rsidR="0005411A" w:rsidRDefault="0005411A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FD315C" w14:paraId="45B3B52C" w14:textId="77777777" w:rsidTr="003E1AE9">
      <w:tc>
        <w:tcPr>
          <w:tcW w:w="867" w:type="pct"/>
        </w:tcPr>
        <w:p w14:paraId="3AAAC083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14AF35CA" wp14:editId="20AF507D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43A84180" w14:textId="1085E584" w:rsidR="00FD315C" w:rsidRDefault="0005411A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28E59229" w14:textId="755B1545" w:rsidR="00FD315C" w:rsidRDefault="0005411A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auger and shaft</w:t>
          </w:r>
        </w:p>
      </w:tc>
      <w:tc>
        <w:tcPr>
          <w:tcW w:w="0" w:type="auto"/>
          <w:vAlign w:val="bottom"/>
        </w:tcPr>
        <w:p w14:paraId="0A24ED63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1A3A3A65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3C3CD8F0" w14:textId="77777777" w:rsidTr="00BF0BC4">
      <w:tc>
        <w:tcPr>
          <w:tcW w:w="1908" w:type="dxa"/>
        </w:tcPr>
        <w:p w14:paraId="4CB91BF3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0AF978B" wp14:editId="6B555196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74720C5F" w14:textId="15D549B9" w:rsidR="00FD315C" w:rsidRDefault="0005411A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56518335" w14:textId="09FA869B" w:rsidR="00FD315C" w:rsidRDefault="0005411A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auger and shaft</w:t>
          </w:r>
        </w:p>
      </w:tc>
      <w:tc>
        <w:tcPr>
          <w:tcW w:w="360" w:type="dxa"/>
          <w:vAlign w:val="bottom"/>
        </w:tcPr>
        <w:p w14:paraId="10237B46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055B44FC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27FF9" w14:textId="77777777" w:rsidR="0005411A" w:rsidRDefault="0005411A" w:rsidP="00F25CD7">
      <w:pPr>
        <w:spacing w:after="0" w:line="240" w:lineRule="auto"/>
      </w:pPr>
      <w:r>
        <w:separator/>
      </w:r>
    </w:p>
  </w:footnote>
  <w:footnote w:type="continuationSeparator" w:id="0">
    <w:p w14:paraId="386FE382" w14:textId="77777777" w:rsidR="0005411A" w:rsidRDefault="0005411A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11A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5411A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4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82C48"/>
  <w15:docId w15:val="{01214AF3-1338-463E-A3A9-306D4788F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1</TotalTime>
  <Pages>9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user1</dc:creator>
  <cp:lastModifiedBy>user1</cp:lastModifiedBy>
  <cp:revision>1</cp:revision>
  <dcterms:created xsi:type="dcterms:W3CDTF">2026-01-06T11:28:00Z</dcterms:created>
  <dcterms:modified xsi:type="dcterms:W3CDTF">2026-01-06T11:29:00Z</dcterms:modified>
</cp:coreProperties>
</file>