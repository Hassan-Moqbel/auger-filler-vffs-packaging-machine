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3F2C81E2" w14:textId="77777777" w:rsidTr="00A43A5B">
        <w:trPr>
          <w:cantSplit/>
          <w:trHeight w:val="4488"/>
        </w:trPr>
        <w:tc>
          <w:tcPr>
            <w:tcW w:w="6285" w:type="dxa"/>
          </w:tcPr>
          <w:p w14:paraId="10595A0D" w14:textId="06585954" w:rsidR="00F448BC" w:rsidRDefault="00D865F2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67964E" wp14:editId="14F30DA7">
                  <wp:extent cx="3853815" cy="2063115"/>
                  <wp:effectExtent l="0" t="0" r="0" b="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60C3F381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4EE04D8F" w14:textId="04663F2A" w:rsidR="00B77317" w:rsidRPr="00CD1539" w:rsidRDefault="00D865F2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blenderaugerlong</w:t>
                  </w:r>
                  <w:proofErr w:type="spellEnd"/>
                </w:p>
                <w:p w14:paraId="0E0C4091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0715B772" w14:textId="028BE99B" w:rsidR="00B77317" w:rsidRPr="00CD1539" w:rsidRDefault="00D865F2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Sunday, January 4,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  <w:proofErr w:type="spellEnd"/>
                </w:p>
                <w:p w14:paraId="672B4FCD" w14:textId="1D7D4E87" w:rsidR="00B77317" w:rsidRPr="00CD1539" w:rsidRDefault="00D865F2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Blade analysis long</w:t>
                  </w:r>
                </w:p>
                <w:p w14:paraId="03A15EF1" w14:textId="2B5B01CB" w:rsidR="00B77317" w:rsidRPr="006A441F" w:rsidRDefault="00D865F2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26C0CD35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58617F4B" w14:textId="5E0DF463" w:rsidR="00B77317" w:rsidRDefault="00D865F2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4D81DE26" w14:textId="0148D827" w:rsidR="00D865F2" w:rsidRDefault="001041F1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8384878" w:history="1">
                        <w:r w:rsidR="00D865F2" w:rsidRPr="00AF37F7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D865F2">
                          <w:rPr>
                            <w:noProof/>
                            <w:webHidden/>
                          </w:rPr>
                          <w:tab/>
                        </w:r>
                        <w:r w:rsidR="00D865F2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D865F2">
                          <w:rPr>
                            <w:noProof/>
                            <w:webHidden/>
                          </w:rPr>
                          <w:instrText xml:space="preserve"> PAGEREF _Toc218384878 \h </w:instrText>
                        </w:r>
                        <w:r w:rsidR="00D865F2">
                          <w:rPr>
                            <w:noProof/>
                            <w:webHidden/>
                          </w:rPr>
                        </w:r>
                        <w:r w:rsidR="00D865F2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865F2">
                          <w:rPr>
                            <w:noProof/>
                            <w:webHidden/>
                          </w:rPr>
                          <w:t>1</w:t>
                        </w:r>
                        <w:r w:rsidR="00D865F2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A342E33" w14:textId="71CFBC9A" w:rsidR="00D865F2" w:rsidRDefault="00D865F2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4879" w:history="1">
                        <w:r w:rsidRPr="00AF37F7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_Toc218384879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EDD1E91" w14:textId="2450B2D3" w:rsidR="00D865F2" w:rsidRDefault="00D865F2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4880" w:history="1">
                        <w:r w:rsidRPr="00AF37F7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_Toc218384880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3EA5174" w14:textId="0D2DFE03" w:rsidR="00D865F2" w:rsidRDefault="00D865F2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4881" w:history="1">
                        <w:r w:rsidRPr="00AF37F7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_Toc218384881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F43B27E" w14:textId="6C3EF3A8" w:rsidR="00D865F2" w:rsidRDefault="00D865F2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4882" w:history="1">
                        <w:r w:rsidRPr="00AF37F7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_Toc218384882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323866E" w14:textId="07E58A9D" w:rsidR="00D865F2" w:rsidRDefault="00D865F2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4883" w:history="1">
                        <w:r w:rsidRPr="00AF37F7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_Toc218384883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4E91110" w14:textId="3C7812E5" w:rsidR="00D865F2" w:rsidRDefault="00D865F2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4884" w:history="1">
                        <w:r w:rsidRPr="00AF37F7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_Toc218384884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C406A41" w14:textId="2DCE31C7" w:rsidR="00D865F2" w:rsidRDefault="00D865F2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4885" w:history="1">
                        <w:r w:rsidRPr="00AF37F7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_Toc218384885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E39187B" w14:textId="60436DA4" w:rsidR="00D865F2" w:rsidRDefault="00D865F2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4886" w:history="1">
                        <w:r w:rsidRPr="00AF37F7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_Toc218384886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F6CEA7E" w14:textId="782D603E" w:rsidR="00D865F2" w:rsidRDefault="00D865F2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4887" w:history="1">
                        <w:r w:rsidRPr="00AF37F7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_Toc218384887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06CCC5F" w14:textId="3A9CE167" w:rsidR="00D865F2" w:rsidRDefault="00D865F2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4888" w:history="1">
                        <w:r w:rsidRPr="00AF37F7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_Toc218384888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8E9483A" w14:textId="520B9CDF" w:rsidR="00D865F2" w:rsidRDefault="00D865F2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4889" w:history="1">
                        <w:r w:rsidRPr="00AF37F7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_Toc218384889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884D29B" w14:textId="7772D1DA" w:rsidR="00D865F2" w:rsidRDefault="00D865F2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4890" w:history="1">
                        <w:r w:rsidRPr="00AF37F7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_Toc218384890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A904FC4" w14:textId="00EEB4FB" w:rsidR="00D865F2" w:rsidRDefault="00D865F2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4891" w:history="1">
                        <w:r w:rsidRPr="00AF37F7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_Toc218384891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D50C24E" w14:textId="24061312" w:rsidR="00D865F2" w:rsidRDefault="00D865F2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4892" w:history="1">
                        <w:r w:rsidRPr="00AF37F7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_Toc218384892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F5D3B83" w14:textId="7E3B1BB3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4D8D4212" w14:textId="77777777" w:rsidR="00F448BC" w:rsidRDefault="00F448BC" w:rsidP="00A5373F"/>
        </w:tc>
      </w:tr>
      <w:tr w:rsidR="00F448BC" w14:paraId="24AC90C0" w14:textId="77777777" w:rsidTr="00BE081A">
        <w:trPr>
          <w:cantSplit/>
          <w:trHeight w:val="3924"/>
        </w:trPr>
        <w:tc>
          <w:tcPr>
            <w:tcW w:w="6285" w:type="dxa"/>
          </w:tcPr>
          <w:p w14:paraId="297F90AC" w14:textId="46ED223A" w:rsidR="00C27B5D" w:rsidRDefault="00D865F2" w:rsidP="00C27B5D">
            <w:pPr>
              <w:pStyle w:val="Heading1"/>
            </w:pPr>
            <w:bookmarkStart w:id="0" w:name="_Toc218384878"/>
            <w:r>
              <w:t>Description</w:t>
            </w:r>
            <w:bookmarkEnd w:id="0"/>
          </w:p>
          <w:p w14:paraId="1DDDDA99" w14:textId="433BE22A" w:rsidR="00F448BC" w:rsidRPr="00E65D6E" w:rsidRDefault="00D865F2" w:rsidP="00FF408C">
            <w:r>
              <w:t>No Data</w:t>
            </w:r>
          </w:p>
        </w:tc>
        <w:tc>
          <w:tcPr>
            <w:tcW w:w="4713" w:type="dxa"/>
            <w:vMerge/>
          </w:tcPr>
          <w:p w14:paraId="6317D754" w14:textId="77777777" w:rsidR="00F448BC" w:rsidRPr="00A33AA4" w:rsidRDefault="00F448BC" w:rsidP="00840CC7">
            <w:pPr>
              <w:pStyle w:val="TOC3"/>
            </w:pPr>
          </w:p>
        </w:tc>
      </w:tr>
    </w:tbl>
    <w:p w14:paraId="0B39EA6C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6DB531ED" w14:textId="77777777" w:rsidTr="00DD03CF">
        <w:tc>
          <w:tcPr>
            <w:tcW w:w="11016" w:type="dxa"/>
          </w:tcPr>
          <w:p w14:paraId="47E2EE73" w14:textId="654D802B" w:rsidR="00343025" w:rsidRDefault="00D865F2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18384879"/>
            <w:r>
              <w:lastRenderedPageBreak/>
              <w:t>Assumptions</w:t>
            </w:r>
            <w:bookmarkEnd w:id="4"/>
          </w:p>
          <w:p w14:paraId="6C9365CC" w14:textId="2B26F178" w:rsidR="00A96F2C" w:rsidRDefault="00A96F2C" w:rsidP="00A96F2C"/>
        </w:tc>
      </w:tr>
    </w:tbl>
    <w:p w14:paraId="5B4943D0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52848F55" w14:textId="77777777" w:rsidTr="00ED5A01">
        <w:tc>
          <w:tcPr>
            <w:tcW w:w="11016" w:type="dxa"/>
          </w:tcPr>
          <w:p w14:paraId="24BB6000" w14:textId="74F42198" w:rsidR="00FF408C" w:rsidRDefault="00D865F2" w:rsidP="00FF408C">
            <w:pPr>
              <w:pStyle w:val="Heading1"/>
            </w:pPr>
            <w:bookmarkStart w:id="5" w:name="_Toc218384880"/>
            <w:r>
              <w:t>Model Information</w:t>
            </w:r>
            <w:bookmarkEnd w:id="5"/>
          </w:p>
          <w:p w14:paraId="435EA6E2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2699C5B8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093A8B59" w14:textId="77777777" w:rsidTr="00077EA0">
                    <w:tc>
                      <w:tcPr>
                        <w:tcW w:w="8640" w:type="dxa"/>
                      </w:tcPr>
                      <w:p w14:paraId="2134FF80" w14:textId="00753AAC" w:rsidR="00077EA0" w:rsidRDefault="00D865F2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2C589388" wp14:editId="4614544E">
                              <wp:extent cx="5349240" cy="2863850"/>
                              <wp:effectExtent l="0" t="0" r="3810" b="0"/>
                              <wp:docPr id="4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8638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6009180" w14:textId="3FBD19F9" w:rsidR="00C16188" w:rsidRDefault="00D865F2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blenderaugerlong</w:t>
                  </w:r>
                </w:p>
                <w:p w14:paraId="7EDAAFDE" w14:textId="5FFAF2CB" w:rsidR="00C16188" w:rsidRDefault="00D865F2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rFonts w:ascii="MS Mincho" w:eastAsia="MS Mincho" w:hAnsi="MS Mincho" w:cs="MS Mincho" w:hint="eastAsia"/>
                      <w:noProof/>
                      <w:sz w:val="20"/>
                      <w:szCs w:val="20"/>
                    </w:rPr>
                    <w:t>默</w:t>
                  </w:r>
                  <w:r>
                    <w:rPr>
                      <w:rStyle w:val="Strong"/>
                      <w:rFonts w:ascii="SimSun" w:eastAsia="SimSun" w:hAnsi="SimSun" w:cs="SimSun" w:hint="eastAsia"/>
                      <w:noProof/>
                      <w:sz w:val="20"/>
                      <w:szCs w:val="20"/>
                    </w:rPr>
                    <w:t>认</w:t>
                  </w:r>
                </w:p>
              </w:tc>
            </w:tr>
            <w:tr w:rsidR="00C16188" w14:paraId="4813BF5E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442F73C" w14:textId="165AED31" w:rsidR="00C16188" w:rsidRPr="0044448A" w:rsidRDefault="00D865F2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5B6E710D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8A15BAE" w14:textId="6CB1E5B6" w:rsidR="00C16188" w:rsidRDefault="00D865F2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146F695" w14:textId="7B217F03" w:rsidR="00C16188" w:rsidRDefault="00D865F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A6E79D6" w14:textId="190AF6C0" w:rsidR="00C16188" w:rsidRDefault="00D865F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44DA10" w14:textId="70520FD4" w:rsidR="00C16188" w:rsidRDefault="00D865F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1D10D052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6F3E660" w14:textId="3FFC205D" w:rsidR="00C16188" w:rsidRDefault="00D865F2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Split Line1</w:t>
                  </w:r>
                </w:p>
                <w:p w14:paraId="45D9C4DF" w14:textId="520F030B" w:rsidR="004B3022" w:rsidRPr="0044448A" w:rsidRDefault="00D865F2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4F4957D" wp14:editId="5D2DEE1A">
                        <wp:extent cx="1562735" cy="836930"/>
                        <wp:effectExtent l="0" t="0" r="0" b="1270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36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E626A3D" w14:textId="2F02E885" w:rsidR="00C16188" w:rsidRPr="0044448A" w:rsidRDefault="00D865F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871C1F0" w14:textId="77777777" w:rsidR="00D865F2" w:rsidRDefault="00D865F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Mass:0.137864 kg</w:t>
                  </w:r>
                </w:p>
                <w:p w14:paraId="282442A1" w14:textId="77777777" w:rsidR="00D865F2" w:rsidRDefault="00D865F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Volume:1.7233e-05 m^3</w:t>
                  </w:r>
                </w:p>
                <w:p w14:paraId="7843F54F" w14:textId="77777777" w:rsidR="00D865F2" w:rsidRDefault="00D865F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081000D7" w14:textId="77777777" w:rsidR="00D865F2" w:rsidRDefault="00D865F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Weight:1.35107 N</w:t>
                  </w:r>
                </w:p>
                <w:p w14:paraId="30928E16" w14:textId="6226DD98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654C388" w14:textId="77777777" w:rsidR="00D865F2" w:rsidRDefault="00D865F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C:\Users\User01\Desktop\vffs\design\design\blenderaugerlong.SLDPRT</w:t>
                  </w:r>
                </w:p>
                <w:p w14:paraId="0161B95D" w14:textId="2CDE2E1F" w:rsidR="00C16188" w:rsidRPr="0044448A" w:rsidRDefault="00D865F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4 01:27:30 2026</w:t>
                  </w:r>
                </w:p>
              </w:tc>
            </w:tr>
          </w:tbl>
          <w:p w14:paraId="63872432" w14:textId="6BDCC426" w:rsidR="00FF408C" w:rsidRDefault="00FF408C" w:rsidP="00A96F2C"/>
        </w:tc>
      </w:tr>
    </w:tbl>
    <w:p w14:paraId="427B8718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06C99F85" w14:textId="77777777" w:rsidTr="005E294F">
        <w:tc>
          <w:tcPr>
            <w:tcW w:w="11016" w:type="dxa"/>
          </w:tcPr>
          <w:p w14:paraId="17FA8E0B" w14:textId="1D652DE5" w:rsidR="00B35001" w:rsidRPr="00B35001" w:rsidRDefault="00D865F2" w:rsidP="00B35001">
            <w:pPr>
              <w:pStyle w:val="Heading1"/>
            </w:pPr>
            <w:bookmarkStart w:id="6" w:name="_Toc218384881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907"/>
              <w:gridCol w:w="5298"/>
            </w:tblGrid>
            <w:tr w:rsidR="00B35001" w14:paraId="069B5402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280C2C" w14:textId="5425251F" w:rsidR="00B35001" w:rsidRDefault="00D865F2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67B519" w14:textId="2419AC17" w:rsidR="00B35001" w:rsidRDefault="00D865F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Blade analysis long</w:t>
                  </w:r>
                </w:p>
              </w:tc>
            </w:tr>
            <w:tr w:rsidR="00D865F2" w14:paraId="21B77B1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DF9E0B" w14:textId="16F9129F" w:rsidR="00D865F2" w:rsidRDefault="00D865F2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BEF485" w14:textId="6C4C1043" w:rsidR="00D865F2" w:rsidRDefault="00D865F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D865F2" w14:paraId="0701A0E6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8B0707" w14:textId="64865C90" w:rsidR="00D865F2" w:rsidRDefault="00D865F2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B996698" w14:textId="1199E552" w:rsidR="00D865F2" w:rsidRDefault="00D865F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D865F2" w14:paraId="7609601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2CA492" w14:textId="60B926D4" w:rsidR="00D865F2" w:rsidRDefault="00D865F2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B27398" w14:textId="3A137B3E" w:rsidR="00D865F2" w:rsidRDefault="00D865F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D865F2" w14:paraId="49D4BDC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569AD0" w14:textId="0181B74B" w:rsidR="00D865F2" w:rsidRDefault="00D865F2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7DD156" w14:textId="6861619B" w:rsidR="00D865F2" w:rsidRDefault="00D865F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D865F2" w14:paraId="745B9BD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315F21" w14:textId="7975901E" w:rsidR="00D865F2" w:rsidRDefault="00D865F2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1B4610" w14:textId="2E26BE05" w:rsidR="00D865F2" w:rsidRDefault="00D865F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D865F2" w14:paraId="009A08C8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7892C4" w14:textId="304F817A" w:rsidR="00D865F2" w:rsidRDefault="00D865F2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A358FE" w14:textId="7526EE39" w:rsidR="00D865F2" w:rsidRDefault="00D865F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865F2" w14:paraId="0BCFCE1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EE5FCE" w14:textId="3E22E442" w:rsidR="00D865F2" w:rsidRDefault="00D865F2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DE28CB" w14:textId="5B9B9AE1" w:rsidR="00D865F2" w:rsidRDefault="00D865F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D865F2" w14:paraId="2D67E2F4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77455E" w14:textId="057A88C1" w:rsidR="00D865F2" w:rsidRDefault="00D865F2" w:rsidP="005E294F">
                  <w:proofErr w:type="spellStart"/>
                  <w:r>
                    <w:t>Inplane</w:t>
                  </w:r>
                  <w:proofErr w:type="spellEnd"/>
                  <w:r>
                    <w:t xml:space="preserve">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ACFCB7" w14:textId="48DD0CFC" w:rsidR="00D865F2" w:rsidRDefault="00D865F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865F2" w14:paraId="7FF3B10F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57E826" w14:textId="42DC811D" w:rsidR="00D865F2" w:rsidRDefault="00D865F2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71D48B" w14:textId="20520855" w:rsidR="00D865F2" w:rsidRDefault="00D865F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865F2" w14:paraId="4A521FAD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E5156B" w14:textId="4B95FA1A" w:rsidR="00D865F2" w:rsidRDefault="00D865F2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736763" w14:textId="53A89182" w:rsidR="00D865F2" w:rsidRDefault="00D865F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865F2" w14:paraId="3CECDA4E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090AA2" w14:textId="657FC8E9" w:rsidR="00D865F2" w:rsidRDefault="00D865F2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E9D066" w14:textId="724B8608" w:rsidR="00D865F2" w:rsidRDefault="00D865F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D865F2" w14:paraId="3CA5FA1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44EF0A" w14:textId="4678A4C4" w:rsidR="00D865F2" w:rsidRDefault="00D865F2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930EA6" w14:textId="1D55CD92" w:rsidR="00D865F2" w:rsidRDefault="00D865F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865F2" w14:paraId="2BA79068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32063D" w14:textId="565BA971" w:rsidR="00D865F2" w:rsidRDefault="00D865F2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260555" w14:textId="15802EB8" w:rsidR="00D865F2" w:rsidRDefault="00D865F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D865F2" w14:paraId="1816C10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BBB34A" w14:textId="3BF90536" w:rsidR="00D865F2" w:rsidRDefault="00D865F2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D9C2E6" w14:textId="5B49BB43" w:rsidR="00D865F2" w:rsidRDefault="00D865F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865F2" w14:paraId="459FD04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5A5C6B" w14:textId="1F0706D9" w:rsidR="00D865F2" w:rsidRDefault="00D865F2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985FCB" w14:textId="6B9E6362" w:rsidR="00D865F2" w:rsidRDefault="00D865F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865F2" w14:paraId="668CCEF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B29B1B" w14:textId="42EDC74E" w:rsidR="00D865F2" w:rsidRDefault="00D865F2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F538B1" w14:textId="3703DDCB" w:rsidR="00D865F2" w:rsidRDefault="00D865F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(C:\Users\User01\Desktop\</w:t>
                  </w:r>
                  <w:proofErr w:type="spellStart"/>
                  <w:r>
                    <w:t>vffs</w:t>
                  </w:r>
                  <w:proofErr w:type="spellEnd"/>
                  <w:r>
                    <w:t>\design\design)</w:t>
                  </w:r>
                </w:p>
              </w:tc>
            </w:tr>
          </w:tbl>
          <w:p w14:paraId="1A6DF12A" w14:textId="0F943B42" w:rsidR="005E294F" w:rsidRDefault="005E294F" w:rsidP="00A96F2C"/>
        </w:tc>
      </w:tr>
      <w:bookmarkEnd w:id="1"/>
      <w:bookmarkEnd w:id="2"/>
      <w:bookmarkEnd w:id="3"/>
    </w:tbl>
    <w:p w14:paraId="7FF95AD3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55600585" w14:textId="77777777" w:rsidTr="00E80CD9">
        <w:tc>
          <w:tcPr>
            <w:tcW w:w="11016" w:type="dxa"/>
          </w:tcPr>
          <w:p w14:paraId="1C1E429F" w14:textId="7CFBFE51" w:rsidR="00F33129" w:rsidRPr="00B35001" w:rsidRDefault="00D865F2" w:rsidP="000A7C6B">
            <w:pPr>
              <w:pStyle w:val="Heading1"/>
            </w:pPr>
            <w:bookmarkStart w:id="7" w:name="_Toc218384882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56"/>
              <w:gridCol w:w="5049"/>
            </w:tblGrid>
            <w:tr w:rsidR="00F33129" w14:paraId="7613CB3D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EE8BE0" w14:textId="5D5A7157" w:rsidR="00F33129" w:rsidRDefault="00D865F2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790079" w14:textId="2C8A2CDF" w:rsidR="00F33129" w:rsidRDefault="00D865F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D865F2" w14:paraId="6FB346F2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D959D0" w14:textId="4BB5B497" w:rsidR="00D865F2" w:rsidRDefault="00D865F2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573C5B" w14:textId="14DDD64E" w:rsidR="00D865F2" w:rsidRDefault="00D865F2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D865F2" w14:paraId="008C924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D08E5F" w14:textId="2BD45655" w:rsidR="00D865F2" w:rsidRDefault="00D865F2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F282B0" w14:textId="0C00B8A0" w:rsidR="00D865F2" w:rsidRDefault="00D865F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D865F2" w14:paraId="4F0D249C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78255F" w14:textId="46426271" w:rsidR="00D865F2" w:rsidRDefault="00D865F2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3E9CAA" w14:textId="7BC766DC" w:rsidR="00D865F2" w:rsidRDefault="00D865F2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D865F2" w14:paraId="7D021C5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0FC4AB" w14:textId="55059011" w:rsidR="00D865F2" w:rsidRDefault="00D865F2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F8C749" w14:textId="5174B604" w:rsidR="00D865F2" w:rsidRDefault="00D865F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7D738FC9" w14:textId="50F3E9AD" w:rsidR="00F33129" w:rsidRDefault="00F33129" w:rsidP="000A7C6B"/>
        </w:tc>
      </w:tr>
    </w:tbl>
    <w:p w14:paraId="5FC0AC56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5694769F" w14:textId="77777777" w:rsidTr="005273D5">
        <w:trPr>
          <w:trHeight w:val="4158"/>
        </w:trPr>
        <w:tc>
          <w:tcPr>
            <w:tcW w:w="11136" w:type="dxa"/>
          </w:tcPr>
          <w:p w14:paraId="7DA04418" w14:textId="36CB66B5" w:rsidR="00E80CD9" w:rsidRPr="00AC3438" w:rsidRDefault="00D865F2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18384883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08DC70FB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861394B" w14:textId="32AE57BC" w:rsidR="00E80CD9" w:rsidRPr="003E6C57" w:rsidRDefault="00D865F2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4DFAD5E" w14:textId="795994A0" w:rsidR="00E80CD9" w:rsidRPr="003E6C57" w:rsidRDefault="00D865F2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40AAEB0" w14:textId="4A432E01" w:rsidR="00E80CD9" w:rsidRPr="003E6C57" w:rsidRDefault="00D865F2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0E045052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0BE6F4E6" w14:textId="362EE61C" w:rsidR="00E80CD9" w:rsidRPr="00577134" w:rsidRDefault="00D865F2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403E8628" wp14:editId="36B87359">
                        <wp:extent cx="1904365" cy="1019810"/>
                        <wp:effectExtent l="0" t="0" r="635" b="8890"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019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7BB2171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64DD95F" w14:textId="4E2699AF" w:rsidR="00E80CD9" w:rsidRPr="00BE6656" w:rsidRDefault="00D865F2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398E5BB" w14:textId="4583B1C7" w:rsidR="00E80CD9" w:rsidRPr="00BE6656" w:rsidRDefault="00D865F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AISI 304</w:t>
                        </w:r>
                      </w:p>
                    </w:tc>
                  </w:tr>
                  <w:tr w:rsidR="00D865F2" w:rsidRPr="00577134" w14:paraId="285440E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75F49D" w14:textId="4349C5D0" w:rsidR="00D865F2" w:rsidRDefault="00D865F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F3611C4" w14:textId="0036A0BF" w:rsidR="00D865F2" w:rsidRDefault="00D865F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D865F2" w:rsidRPr="00577134" w14:paraId="4350123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C6EDFC" w14:textId="71D6F855" w:rsidR="00D865F2" w:rsidRDefault="00D865F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0A48A08" w14:textId="5F01B6F5" w:rsidR="00D865F2" w:rsidRDefault="00D865F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D865F2" w:rsidRPr="00577134" w14:paraId="29DB838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C6E4563" w14:textId="6550C447" w:rsidR="00D865F2" w:rsidRDefault="00D865F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D68D5B6" w14:textId="6686BE85" w:rsidR="00D865F2" w:rsidRDefault="00D865F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2.06807e+08 N/m^2</w:t>
                        </w:r>
                      </w:p>
                    </w:tc>
                  </w:tr>
                  <w:tr w:rsidR="00D865F2" w:rsidRPr="00577134" w14:paraId="355253E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6126A4" w14:textId="32691BA2" w:rsidR="00D865F2" w:rsidRDefault="00D865F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F14356D" w14:textId="0555EC79" w:rsidR="00D865F2" w:rsidRDefault="00D865F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5.17017e+08 N/m^2</w:t>
                        </w:r>
                      </w:p>
                    </w:tc>
                  </w:tr>
                  <w:tr w:rsidR="00D865F2" w:rsidRPr="00577134" w14:paraId="1C119AE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2EB956" w14:textId="6A6FF9E3" w:rsidR="00D865F2" w:rsidRDefault="00D865F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8890855" w14:textId="64D26A3B" w:rsidR="00D865F2" w:rsidRDefault="00D865F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1.9e+11 N/m^2</w:t>
                        </w:r>
                      </w:p>
                    </w:tc>
                  </w:tr>
                  <w:tr w:rsidR="00D865F2" w:rsidRPr="00577134" w14:paraId="0EC6BF7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DFAA3E" w14:textId="79AC8A54" w:rsidR="00D865F2" w:rsidRDefault="00D865F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C930229" w14:textId="6B439EA4" w:rsidR="00D865F2" w:rsidRDefault="00D865F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D865F2" w:rsidRPr="00577134" w14:paraId="4AAF4B7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903DA65" w14:textId="41EF76BD" w:rsidR="00D865F2" w:rsidRDefault="00D865F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3DE1A9A" w14:textId="1AAB0E53" w:rsidR="00D865F2" w:rsidRDefault="00D865F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8,000 kg/m^3</w:t>
                        </w:r>
                      </w:p>
                    </w:tc>
                  </w:tr>
                  <w:tr w:rsidR="00D865F2" w:rsidRPr="00577134" w14:paraId="38CA01B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B6C6A71" w14:textId="38B156A0" w:rsidR="00D865F2" w:rsidRDefault="00D865F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93C4905" w14:textId="0654FCFD" w:rsidR="00D865F2" w:rsidRDefault="00D865F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7.5e+10 N/m^2</w:t>
                        </w:r>
                      </w:p>
                    </w:tc>
                  </w:tr>
                  <w:tr w:rsidR="00D865F2" w:rsidRPr="00577134" w14:paraId="7057CCD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2FCD4A7" w14:textId="735B4E1E" w:rsidR="00D865F2" w:rsidRDefault="00D865F2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876CB08" w14:textId="10D0BD47" w:rsidR="00D865F2" w:rsidRDefault="00D865F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1.8e-05 /Kelvin</w:t>
                        </w:r>
                      </w:p>
                    </w:tc>
                  </w:tr>
                </w:tbl>
                <w:p w14:paraId="7A2BC2BC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7BDAA54C" w14:textId="3C1166EE" w:rsidR="00E80CD9" w:rsidRPr="00577134" w:rsidRDefault="00D865F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2(Split Line1)(</w:t>
                  </w: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blenderaugerlong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)</w:t>
                  </w:r>
                </w:p>
              </w:tc>
            </w:tr>
            <w:tr w:rsidR="00E80CD9" w:rsidRPr="000841BF" w14:paraId="12434E9A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3CF80778" w14:textId="54761132" w:rsidR="00E80CD9" w:rsidRPr="000841BF" w:rsidRDefault="00D865F2" w:rsidP="00D865F2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</w:tbl>
          <w:p w14:paraId="2BEDA30A" w14:textId="3753EF6D" w:rsidR="00E80CD9" w:rsidRDefault="00E80CD9" w:rsidP="000A7C6B"/>
        </w:tc>
      </w:tr>
      <w:bookmarkEnd w:id="8"/>
      <w:bookmarkEnd w:id="9"/>
      <w:bookmarkEnd w:id="10"/>
    </w:tbl>
    <w:p w14:paraId="18979040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40DC0BD6" w14:textId="77777777" w:rsidTr="00452CBC">
        <w:tc>
          <w:tcPr>
            <w:tcW w:w="11016" w:type="dxa"/>
          </w:tcPr>
          <w:p w14:paraId="09859C9A" w14:textId="7EF7E34D" w:rsidR="005273D5" w:rsidRPr="00AF1A58" w:rsidRDefault="00D865F2" w:rsidP="000A7C6B">
            <w:pPr>
              <w:pStyle w:val="Heading1"/>
              <w:rPr>
                <w:b w:val="0"/>
                <w:bCs w:val="0"/>
              </w:rPr>
            </w:pPr>
            <w:bookmarkStart w:id="12" w:name="_Toc218384884"/>
            <w:r>
              <w:rPr>
                <w:rStyle w:val="Strong"/>
              </w:rPr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D865F2" w14:paraId="421553DC" w14:textId="77777777" w:rsidTr="00360F7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65D58002" w14:textId="2AE446D2" w:rsidR="00D865F2" w:rsidRPr="004E282D" w:rsidRDefault="00D865F2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A9CB22E" w14:textId="7AA2C1CA" w:rsidR="00D865F2" w:rsidRPr="004E282D" w:rsidRDefault="00D865F2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19D7EC6" w14:textId="5779C500" w:rsidR="00D865F2" w:rsidRPr="004E282D" w:rsidRDefault="00D865F2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D865F2" w14:paraId="30084A19" w14:textId="77777777" w:rsidTr="009C7C4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473F0859" w14:textId="673A2A5A" w:rsidR="00D865F2" w:rsidRPr="00AD5FBA" w:rsidRDefault="00D865F2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5830079C" w14:textId="356EB42D" w:rsidR="00D865F2" w:rsidRPr="006208CB" w:rsidRDefault="00D865F2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7302F238" wp14:editId="0A09D837">
                        <wp:extent cx="1772285" cy="948690"/>
                        <wp:effectExtent l="0" t="0" r="0" b="3810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48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D865F2" w14:paraId="4618E15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2F25889" w14:textId="2DCDABC3" w:rsidR="00D865F2" w:rsidRPr="00BE6656" w:rsidRDefault="00D865F2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63B2576" w14:textId="4643197A" w:rsidR="00D865F2" w:rsidRPr="00154A1A" w:rsidRDefault="00D865F2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D865F2" w14:paraId="5B4D302E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56DF282" w14:textId="3B3E3A3D" w:rsidR="00D865F2" w:rsidRDefault="00D865F2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5FD23A5" w14:textId="5D4D14B8" w:rsidR="00D865F2" w:rsidRDefault="00D865F2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3FAB7730" w14:textId="77777777" w:rsidR="00D865F2" w:rsidRPr="004C6DEB" w:rsidRDefault="00D865F2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2BBF3023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490F7CDE" w14:textId="0F7A2BFD" w:rsidR="003F154A" w:rsidRPr="003F154A" w:rsidRDefault="00D865F2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52399D83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2363E0A" w14:textId="6F435EF1" w:rsidR="003F154A" w:rsidRDefault="00D865F2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5F70D54" w14:textId="7F74E20C" w:rsidR="003F154A" w:rsidRDefault="00D865F2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1C7278F" w14:textId="1E24CB95" w:rsidR="003F154A" w:rsidRDefault="00D865F2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0455CD6" w14:textId="73B29997" w:rsidR="003F154A" w:rsidRDefault="00D865F2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00746F3" w14:textId="182A253D" w:rsidR="003F154A" w:rsidRDefault="00D865F2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51EBDB25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75C7E24" w14:textId="63746F38" w:rsidR="003F154A" w:rsidRDefault="00D865F2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25FCC80" w14:textId="49F6254C" w:rsidR="003F154A" w:rsidRPr="00EF37BF" w:rsidRDefault="00D865F2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-1.97617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034FE6D" w14:textId="6040E07D" w:rsidR="003F154A" w:rsidRPr="00EF37BF" w:rsidRDefault="00D865F2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-2.95572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C1170B7" w14:textId="4D88F110" w:rsidR="003F154A" w:rsidRDefault="00D865F2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0.000421062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41E1A83" w14:textId="443952A3" w:rsidR="003F154A" w:rsidRPr="00EF37BF" w:rsidRDefault="00D865F2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3.55549</w:t>
                        </w:r>
                      </w:p>
                    </w:tc>
                  </w:tr>
                  <w:tr w:rsidR="00935682" w14:paraId="0F28522D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0430630" w14:textId="04DB9DD9" w:rsidR="00935682" w:rsidRDefault="00D865F2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</w:t>
                        </w:r>
                        <w:proofErr w:type="spellStart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65140EC" w14:textId="0301BBF1" w:rsidR="00935682" w:rsidRDefault="00D865F2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6345D45" w14:textId="33F0F759" w:rsidR="00935682" w:rsidRDefault="00D865F2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1EB2178" w14:textId="1994CB88" w:rsidR="00935682" w:rsidRDefault="00D865F2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46FC6BE" w14:textId="6623FFF8" w:rsidR="00935682" w:rsidRDefault="00D865F2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18E53216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60A686C1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D865F2" w14:paraId="2707AC79" w14:textId="77777777" w:rsidTr="00B658F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F8C845C" w14:textId="3A30A05E" w:rsidR="00D865F2" w:rsidRPr="004E282D" w:rsidRDefault="00D865F2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7CBEACFD" w14:textId="6A69E714" w:rsidR="00D865F2" w:rsidRPr="004E282D" w:rsidRDefault="00D865F2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2E99BB8" w14:textId="64155F4D" w:rsidR="00D865F2" w:rsidRPr="004E282D" w:rsidRDefault="00D865F2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D865F2" w14:paraId="78BD80AB" w14:textId="77777777" w:rsidTr="004A7E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6C70747F" w14:textId="5070768B" w:rsidR="00D865F2" w:rsidRPr="00F42DD1" w:rsidRDefault="00D865F2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Pressure-1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31322479" w14:textId="017A098E" w:rsidR="00D865F2" w:rsidRPr="006208CB" w:rsidRDefault="00D865F2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41CD3499" wp14:editId="758853F5">
                        <wp:extent cx="1907540" cy="1021080"/>
                        <wp:effectExtent l="0" t="0" r="0" b="7620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21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D865F2" w14:paraId="091E11EF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637B4D8" w14:textId="4F4179D6" w:rsidR="00D865F2" w:rsidRPr="00BE6656" w:rsidRDefault="00D865F2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22178A4" w14:textId="1DEBD98A" w:rsidR="00D865F2" w:rsidRPr="00B77EA3" w:rsidRDefault="00D865F2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 face(s)</w:t>
                        </w:r>
                      </w:p>
                    </w:tc>
                  </w:tr>
                  <w:tr w:rsidR="00D865F2" w14:paraId="1CAB0381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4069387" w14:textId="67B2325E" w:rsidR="00D865F2" w:rsidRDefault="00D865F2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B56669A" w14:textId="3A433D6E" w:rsidR="00D865F2" w:rsidRDefault="00D865F2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Normal to selected face</w:t>
                        </w:r>
                      </w:p>
                    </w:tc>
                  </w:tr>
                  <w:tr w:rsidR="00D865F2" w14:paraId="40786EF9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5519573" w14:textId="67462B02" w:rsidR="00D865F2" w:rsidRDefault="00D865F2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5DF3EC8" w14:textId="09ECE2CB" w:rsidR="00D865F2" w:rsidRDefault="00D865F2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4,000</w:t>
                        </w:r>
                      </w:p>
                    </w:tc>
                  </w:tr>
                  <w:tr w:rsidR="00D865F2" w14:paraId="53FD45C1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AEB8E83" w14:textId="3669DFA5" w:rsidR="00D865F2" w:rsidRDefault="00D865F2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9C70AFD" w14:textId="16B59150" w:rsidR="00D865F2" w:rsidRDefault="00D865F2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N/m^2</w:t>
                        </w:r>
                      </w:p>
                    </w:tc>
                  </w:tr>
                  <w:tr w:rsidR="00D865F2" w14:paraId="5CFA57FD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B9A8EB4" w14:textId="0B0E7681" w:rsidR="00D865F2" w:rsidRDefault="00D865F2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Phase Angle: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361760B" w14:textId="44E4F46D" w:rsidR="00D865F2" w:rsidRDefault="00D865F2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  <w:tr w:rsidR="00D865F2" w14:paraId="0FA839F6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C59996B" w14:textId="43C453EE" w:rsidR="00D865F2" w:rsidRDefault="00D865F2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45F8618" w14:textId="5DD4A8D3" w:rsidR="00D865F2" w:rsidRDefault="00D865F2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deg</w:t>
                        </w:r>
                      </w:p>
                    </w:tc>
                  </w:tr>
                </w:tbl>
                <w:p w14:paraId="77AB1124" w14:textId="77777777" w:rsidR="00D865F2" w:rsidRDefault="00D865F2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193928B9" w14:textId="30C9656A" w:rsidR="005273D5" w:rsidRDefault="005273D5" w:rsidP="000A7C6B">
            <w:pPr>
              <w:rPr>
                <w:rStyle w:val="Strong"/>
              </w:rPr>
            </w:pPr>
          </w:p>
        </w:tc>
      </w:tr>
    </w:tbl>
    <w:p w14:paraId="54BEE749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102AE904" w14:textId="77777777" w:rsidTr="005B3D16">
        <w:tc>
          <w:tcPr>
            <w:tcW w:w="11016" w:type="dxa"/>
          </w:tcPr>
          <w:p w14:paraId="3ABBAD7E" w14:textId="1E1ED886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18384885"/>
            <w:r w:rsidR="00D865F2">
              <w:t>Connector Definitions</w:t>
            </w:r>
            <w:bookmarkEnd w:id="13"/>
          </w:p>
          <w:p w14:paraId="4D4D50C2" w14:textId="206555BD" w:rsidR="00132707" w:rsidRDefault="00D865F2" w:rsidP="000A7C6B">
            <w:r>
              <w:t>No Data</w:t>
            </w:r>
          </w:p>
          <w:p w14:paraId="2A20138C" w14:textId="39446063" w:rsidR="00EF37BF" w:rsidRPr="009C0A33" w:rsidRDefault="00EF37BF" w:rsidP="000A7C6B"/>
          <w:p w14:paraId="60841284" w14:textId="77777777" w:rsidR="000F2729" w:rsidRDefault="000F2729" w:rsidP="000A7C6B"/>
          <w:p w14:paraId="45C7336F" w14:textId="0F327761" w:rsidR="00E12C21" w:rsidRDefault="00E12C21" w:rsidP="000A7C6B"/>
          <w:p w14:paraId="4570EB61" w14:textId="77777777" w:rsidR="00D72EE8" w:rsidRDefault="00D72EE8" w:rsidP="00D72EE8"/>
          <w:p w14:paraId="1802C4A1" w14:textId="1E1A8DAC" w:rsidR="00D72EE8" w:rsidRPr="009C0A33" w:rsidRDefault="00D72EE8" w:rsidP="00D72EE8"/>
          <w:p w14:paraId="525B35C7" w14:textId="0918F6C8" w:rsidR="00132707" w:rsidRDefault="00132707" w:rsidP="000A7C6B"/>
        </w:tc>
      </w:tr>
    </w:tbl>
    <w:p w14:paraId="5939EA23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5C17C46F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DD81696" w14:textId="6C70FF17" w:rsidR="00104BD8" w:rsidRDefault="00D865F2" w:rsidP="000A7C6B">
            <w:pPr>
              <w:pStyle w:val="Heading1"/>
            </w:pPr>
            <w:bookmarkStart w:id="14" w:name="_Toc218384886"/>
            <w:r>
              <w:t>Interaction Information</w:t>
            </w:r>
            <w:bookmarkEnd w:id="14"/>
          </w:p>
          <w:p w14:paraId="05E7321E" w14:textId="2EAD529E" w:rsidR="00104BD8" w:rsidRDefault="00D865F2" w:rsidP="000A7C6B">
            <w:r>
              <w:t>No Data</w:t>
            </w:r>
          </w:p>
          <w:p w14:paraId="54661457" w14:textId="6991E3DF" w:rsidR="00104BD8" w:rsidRDefault="00104BD8" w:rsidP="000A7C6B">
            <w:pPr>
              <w:rPr>
                <w:rStyle w:val="A3"/>
              </w:rPr>
            </w:pPr>
          </w:p>
          <w:p w14:paraId="6B2741E4" w14:textId="77777777" w:rsidR="00104BD8" w:rsidRDefault="00104BD8" w:rsidP="000A7C6B"/>
        </w:tc>
      </w:tr>
    </w:tbl>
    <w:p w14:paraId="16D7B2DD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2CF46EE9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BF58846" w14:textId="52CE16F9" w:rsidR="00A61A59" w:rsidRDefault="00D865F2" w:rsidP="000A7C6B">
            <w:pPr>
              <w:pStyle w:val="Heading1"/>
            </w:pPr>
            <w:bookmarkStart w:id="15" w:name="_Toc218384887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072D3025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79C3EA" w14:textId="02E859CB" w:rsidR="00A9531D" w:rsidRDefault="00D865F2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5DC3CB" w14:textId="19FDDA90" w:rsidR="00A9531D" w:rsidRDefault="00D865F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D865F2" w14:paraId="0712BF0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E5F846" w14:textId="7537EEE5" w:rsidR="00D865F2" w:rsidRDefault="00D865F2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D725AD0" w14:textId="7DD4C897" w:rsidR="00D865F2" w:rsidRDefault="00D865F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D865F2" w14:paraId="59BE0F95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695594" w14:textId="6B68ADDA" w:rsidR="00D865F2" w:rsidRDefault="00D865F2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04EB26" w14:textId="29E28586" w:rsidR="00D865F2" w:rsidRDefault="00D865F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D865F2" w14:paraId="086BDD8E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210891" w14:textId="2D1F3EBE" w:rsidR="00D865F2" w:rsidRDefault="00D865F2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526EA8" w14:textId="22B6D4AB" w:rsidR="00D865F2" w:rsidRDefault="00D865F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1.74415 mm</w:t>
                  </w:r>
                </w:p>
              </w:tc>
            </w:tr>
            <w:tr w:rsidR="00D865F2" w14:paraId="74BC62D7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A19490" w14:textId="7A28BD2D" w:rsidR="00D865F2" w:rsidRDefault="00D865F2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CD2975" w14:textId="07EE56EB" w:rsidR="00D865F2" w:rsidRDefault="00D865F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0.581377 mm</w:t>
                  </w:r>
                </w:p>
              </w:tc>
            </w:tr>
            <w:tr w:rsidR="00D865F2" w14:paraId="35E9108D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0B463B" w14:textId="492CBF86" w:rsidR="00D865F2" w:rsidRDefault="00D865F2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92202C" w14:textId="54BC4A66" w:rsidR="00D865F2" w:rsidRDefault="00D865F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6B9CB668" w14:textId="77777777" w:rsidR="00690657" w:rsidRDefault="00690657" w:rsidP="00690657"/>
          <w:p w14:paraId="760EB21B" w14:textId="6A1995F0" w:rsidR="00A9531D" w:rsidRPr="00690657" w:rsidRDefault="00D865F2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53E37E1B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D3BF9A" w14:textId="64F973AF" w:rsidR="007107BE" w:rsidRDefault="00D865F2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6A5248" w14:textId="084F733B" w:rsidR="007107BE" w:rsidRDefault="00D865F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43284</w:t>
                  </w:r>
                </w:p>
              </w:tc>
            </w:tr>
            <w:tr w:rsidR="00D865F2" w14:paraId="2DEC0D3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39BCC6" w14:textId="53C49235" w:rsidR="00D865F2" w:rsidRDefault="00D865F2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0BBA05" w14:textId="3729EC2C" w:rsidR="00D865F2" w:rsidRDefault="00D865F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27080</w:t>
                  </w:r>
                </w:p>
              </w:tc>
            </w:tr>
            <w:tr w:rsidR="00D865F2" w14:paraId="30EC5B69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11A385" w14:textId="767B8729" w:rsidR="00D865F2" w:rsidRDefault="00D865F2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BB0CF1" w14:textId="7BFD1CB0" w:rsidR="00D865F2" w:rsidRDefault="00D865F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13.478</w:t>
                  </w:r>
                </w:p>
              </w:tc>
            </w:tr>
            <w:tr w:rsidR="00D865F2" w14:paraId="63E87795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1B6F72" w14:textId="68407A0D" w:rsidR="00D865F2" w:rsidRDefault="00D865F2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8F276D" w14:textId="0C972648" w:rsidR="00D865F2" w:rsidRDefault="00D865F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99.7</w:t>
                  </w:r>
                </w:p>
              </w:tc>
            </w:tr>
            <w:tr w:rsidR="00D865F2" w14:paraId="76B9EBAD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65994C" w14:textId="5593544B" w:rsidR="00D865F2" w:rsidRDefault="00D865F2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B6D944" w14:textId="1015923F" w:rsidR="00D865F2" w:rsidRDefault="00D865F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0.0222</w:t>
                  </w:r>
                </w:p>
              </w:tc>
            </w:tr>
            <w:tr w:rsidR="00D865F2" w14:paraId="3F11D96A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DB77B1A" w14:textId="2ACE7B2B" w:rsidR="00D865F2" w:rsidRDefault="00D865F2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FA801E" w14:textId="4E57FB49" w:rsidR="00D865F2" w:rsidRDefault="00D865F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D865F2" w14:paraId="4F565C38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1AC223" w14:textId="3F1C9F78" w:rsidR="00D865F2" w:rsidRDefault="00D865F2" w:rsidP="00C16188">
                  <w:r>
                    <w:t>Time to complete mesh(</w:t>
                  </w:r>
                  <w:proofErr w:type="spellStart"/>
                  <w:r>
                    <w:t>hh;mm;ss</w:t>
                  </w:r>
                  <w:proofErr w:type="spellEnd"/>
                  <w:r>
                    <w:t xml:space="preserve">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968417" w14:textId="481E913D" w:rsidR="00D865F2" w:rsidRDefault="00D865F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00:00:01</w:t>
                  </w:r>
                </w:p>
              </w:tc>
            </w:tr>
            <w:tr w:rsidR="00D865F2" w14:paraId="3DB980C0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BBDA4E" w14:textId="108D0C43" w:rsidR="00D865F2" w:rsidRDefault="00D865F2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B2A6E6" w14:textId="77777777" w:rsidR="00D865F2" w:rsidRDefault="00D865F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56B79537" w14:textId="7299F9AB" w:rsidR="002F5299" w:rsidRDefault="002F5299" w:rsidP="00690657">
            <w:pPr>
              <w:pStyle w:val="Heading2"/>
              <w:rPr>
                <w:sz w:val="24"/>
                <w:szCs w:val="24"/>
              </w:rPr>
            </w:pPr>
          </w:p>
          <w:p w14:paraId="58B466BC" w14:textId="1EA9F038" w:rsidR="00A61A59" w:rsidRPr="00690657" w:rsidRDefault="00D865F2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710CEA30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1BD632C9" w14:textId="30D9870D" w:rsidR="00A61A59" w:rsidRDefault="00D865F2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0366FF7F" w14:textId="4D6BCA8E" w:rsidR="00A61A59" w:rsidRDefault="00D865F2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216460A3" w14:textId="1AD0C269" w:rsidR="00A61A59" w:rsidRDefault="00D865F2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22DC1B38" w14:textId="1A87EE3E" w:rsidR="00A61A59" w:rsidRDefault="00D865F2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71D1F069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7813225" w14:textId="7A754FE8" w:rsidR="00A61A59" w:rsidRPr="004D2956" w:rsidRDefault="00D865F2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26D6EE9" w14:textId="42D7BAA0" w:rsidR="00A61A59" w:rsidRPr="004D2956" w:rsidRDefault="00D865F2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B44C6B2" w14:textId="7369BF71" w:rsidR="00A61A59" w:rsidRPr="004D2956" w:rsidRDefault="00D865F2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88783A4" w14:textId="17D0957C" w:rsidR="00A61A59" w:rsidRPr="004D2956" w:rsidRDefault="00D865F2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5A57236C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E00D113" w14:textId="0CF72A0A" w:rsidR="00A61A59" w:rsidRDefault="00D865F2" w:rsidP="000A7C6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011485E6" wp14:editId="6B6DFCCE">
                        <wp:extent cx="6691630" cy="3582670"/>
                        <wp:effectExtent l="0" t="0" r="0" b="0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3582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619328" w14:textId="1107F930" w:rsidR="00A61A59" w:rsidRPr="004D2956" w:rsidRDefault="00D865F2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blenderaugerlong-Blade analysis long-Quality-Quality1</w:t>
                  </w:r>
                </w:p>
              </w:tc>
            </w:tr>
          </w:tbl>
          <w:p w14:paraId="473DE7DA" w14:textId="7CEB0703" w:rsidR="00A61A59" w:rsidRPr="00F077CB" w:rsidRDefault="00A61A59" w:rsidP="000A7C6B"/>
        </w:tc>
      </w:tr>
    </w:tbl>
    <w:p w14:paraId="384FBCE2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08815428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60DF494" w14:textId="3F9DD68C" w:rsidR="002C53F9" w:rsidRDefault="00D865F2" w:rsidP="000A7C6B">
            <w:pPr>
              <w:pStyle w:val="Heading1"/>
            </w:pPr>
            <w:bookmarkStart w:id="16" w:name="_Toc218384888"/>
            <w:r>
              <w:t>Sensor Details</w:t>
            </w:r>
            <w:bookmarkEnd w:id="16"/>
          </w:p>
          <w:p w14:paraId="7AD996F6" w14:textId="4C41405E" w:rsidR="002C53F9" w:rsidRPr="00F077CB" w:rsidRDefault="00D865F2" w:rsidP="00D865F2">
            <w:r>
              <w:t>No Data</w:t>
            </w:r>
          </w:p>
        </w:tc>
      </w:tr>
    </w:tbl>
    <w:p w14:paraId="64862E83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09C72BD5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0AB34956" w14:textId="4188D0B5" w:rsidR="005F5B79" w:rsidRDefault="00D865F2" w:rsidP="000A7C6B">
            <w:pPr>
              <w:pStyle w:val="Heading1"/>
            </w:pPr>
            <w:bookmarkStart w:id="17" w:name="_Toc218384889"/>
            <w:r>
              <w:t>Resultant Forces</w:t>
            </w:r>
            <w:bookmarkEnd w:id="17"/>
          </w:p>
          <w:p w14:paraId="1B111161" w14:textId="0E9D1241" w:rsidR="005F5B79" w:rsidRPr="000B04D4" w:rsidRDefault="00D865F2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1A9FAF6A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8D4855C" w14:textId="2671DDD2" w:rsidR="005F5B79" w:rsidRDefault="00D865F2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C0D136F" w14:textId="773285FD" w:rsidR="005F5B79" w:rsidRDefault="00D865F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CAF4A49" w14:textId="4A36666C" w:rsidR="005F5B79" w:rsidRDefault="00D865F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BC1BEDE" w14:textId="7EE8D003" w:rsidR="005F5B79" w:rsidRDefault="00D865F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2C4174C" w14:textId="5A5BF38C" w:rsidR="005F5B79" w:rsidRDefault="00D865F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7BEB7D7" w14:textId="65AB18A3" w:rsidR="005F5B79" w:rsidRDefault="00D865F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6750FB67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B193618" w14:textId="795782FF" w:rsidR="005F5B79" w:rsidRPr="004D2956" w:rsidRDefault="00D865F2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13D2697" w14:textId="684B29F4" w:rsidR="005F5B79" w:rsidRPr="004D2956" w:rsidRDefault="00D865F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1FE29AC" w14:textId="24042084" w:rsidR="005F5B79" w:rsidRPr="004D2956" w:rsidRDefault="00D865F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-1.97617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E919BE1" w14:textId="44810085" w:rsidR="005F5B79" w:rsidRPr="004D2956" w:rsidRDefault="00D865F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-2.95572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315CBE5" w14:textId="149B2059" w:rsidR="005F5B79" w:rsidRPr="004D2956" w:rsidRDefault="00D865F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0.000421062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63C0322" w14:textId="6FDD0AAA" w:rsidR="005F5B79" w:rsidRPr="004D2956" w:rsidRDefault="00D865F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3.55549</w:t>
                  </w:r>
                </w:p>
              </w:tc>
            </w:tr>
          </w:tbl>
          <w:p w14:paraId="28C98645" w14:textId="28BA41FF" w:rsidR="005F5B79" w:rsidRPr="000B04D4" w:rsidRDefault="00D865F2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6606B970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630D577" w14:textId="08C7FB37" w:rsidR="005F5B79" w:rsidRDefault="00D865F2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A7A0C40" w14:textId="39AA619E" w:rsidR="005F5B79" w:rsidRDefault="00D865F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734BACF" w14:textId="4E724B88" w:rsidR="005F5B79" w:rsidRDefault="00D865F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CEF5C96" w14:textId="1B0ADF1F" w:rsidR="005F5B79" w:rsidRDefault="00D865F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5BFA19C" w14:textId="3459EB25" w:rsidR="005F5B79" w:rsidRDefault="00D865F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3A7C393" w14:textId="15E599CB" w:rsidR="005F5B79" w:rsidRDefault="00D865F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095346BB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B04F221" w14:textId="7AFD2FAA" w:rsidR="005F5B79" w:rsidRPr="004D2956" w:rsidRDefault="00D865F2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7C999CD" w14:textId="586FBEEB" w:rsidR="005F5B79" w:rsidRPr="004D2956" w:rsidRDefault="00D865F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C1E480F" w14:textId="11C87A66" w:rsidR="005F5B79" w:rsidRPr="004D2956" w:rsidRDefault="00D865F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0BF2139" w14:textId="0B1E773D" w:rsidR="005F5B79" w:rsidRPr="004D2956" w:rsidRDefault="00D865F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F6A3CE8" w14:textId="789EA8B4" w:rsidR="005F5B79" w:rsidRPr="004D2956" w:rsidRDefault="00D865F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9AF68C5" w14:textId="2449C635" w:rsidR="005F5B79" w:rsidRPr="004D2956" w:rsidRDefault="00D865F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5ACD1C65" w14:textId="77777777" w:rsidR="005F5B79" w:rsidRDefault="005F5B79" w:rsidP="000A7C6B"/>
        </w:tc>
      </w:tr>
      <w:tr w:rsidR="005F5B79" w14:paraId="68BDAB57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38E93563" w14:textId="334B6863" w:rsidR="00C6072D" w:rsidRPr="000B04D4" w:rsidRDefault="00D865F2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4F503B27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5B1FAD8" w14:textId="1A6D48CB" w:rsidR="00C6072D" w:rsidRDefault="00D865F2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7F10F2D" w14:textId="1D1214AB" w:rsidR="00C6072D" w:rsidRDefault="00D865F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5E021F6" w14:textId="04EAA601" w:rsidR="00C6072D" w:rsidRDefault="00D865F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283DADF" w14:textId="4909AB90" w:rsidR="00C6072D" w:rsidRDefault="00D865F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7706446" w14:textId="68A7D1D5" w:rsidR="00C6072D" w:rsidRDefault="00D865F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DC37AF0" w14:textId="6B946570" w:rsidR="00C6072D" w:rsidRDefault="00D865F2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1D9E7760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3FA2BA5" w14:textId="6D8E6364" w:rsidR="00C6072D" w:rsidRPr="004D2956" w:rsidRDefault="00D865F2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F694909" w14:textId="59AFB3B2" w:rsidR="00C6072D" w:rsidRPr="004D2956" w:rsidRDefault="00D865F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523ADEB" w14:textId="38EF35A0" w:rsidR="00C6072D" w:rsidRPr="004D2956" w:rsidRDefault="00D865F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0.00203958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4D3ED70" w14:textId="1307A01D" w:rsidR="00C6072D" w:rsidRPr="004D2956" w:rsidRDefault="00D865F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0.00999769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14885BA" w14:textId="0929B8AA" w:rsidR="00C6072D" w:rsidRPr="004D2956" w:rsidRDefault="00D865F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-0.00583105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63F1892" w14:textId="37046822" w:rsidR="00C6072D" w:rsidRPr="004D2956" w:rsidRDefault="00D865F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0.0117522</w:t>
                  </w:r>
                </w:p>
              </w:tc>
            </w:tr>
          </w:tbl>
          <w:p w14:paraId="63566BA6" w14:textId="24474C8C" w:rsidR="00C6072D" w:rsidRPr="000B04D4" w:rsidRDefault="00D865F2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26558403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56CADFA" w14:textId="4A37CBCB" w:rsidR="00C6072D" w:rsidRDefault="00D865F2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55B0E29" w14:textId="2D91F2A5" w:rsidR="00C6072D" w:rsidRDefault="00D865F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13B1988" w14:textId="05BAE7DA" w:rsidR="00C6072D" w:rsidRDefault="00D865F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34F39B1" w14:textId="0A7150A4" w:rsidR="00C6072D" w:rsidRDefault="00D865F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165197D" w14:textId="2D26966C" w:rsidR="00C6072D" w:rsidRDefault="00D865F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E8F9BB7" w14:textId="4154B478" w:rsidR="00C6072D" w:rsidRDefault="00D865F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77E4B1E4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9B63A56" w14:textId="5991FAFE" w:rsidR="00C6072D" w:rsidRPr="004D2956" w:rsidRDefault="00D865F2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EE8C784" w14:textId="53166893" w:rsidR="00C6072D" w:rsidRPr="004D2956" w:rsidRDefault="00D865F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33AD75C" w14:textId="6E5D471F" w:rsidR="00C6072D" w:rsidRPr="004D2956" w:rsidRDefault="00D865F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364DE67" w14:textId="382F6511" w:rsidR="00C6072D" w:rsidRPr="004D2956" w:rsidRDefault="00D865F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FB50A88" w14:textId="3C6574CB" w:rsidR="00C6072D" w:rsidRPr="004D2956" w:rsidRDefault="00D865F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F61D993" w14:textId="699C457E" w:rsidR="00C6072D" w:rsidRPr="004D2956" w:rsidRDefault="00D865F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06E70BD5" w14:textId="1094836B" w:rsidR="005F5B79" w:rsidRDefault="005F5B79" w:rsidP="000A7C6B"/>
        </w:tc>
      </w:tr>
      <w:bookmarkEnd w:id="18"/>
      <w:bookmarkEnd w:id="19"/>
      <w:bookmarkEnd w:id="20"/>
    </w:tbl>
    <w:p w14:paraId="4F6314F3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2CB33753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79CB9E9" w14:textId="0D85D075" w:rsidR="0050542D" w:rsidRPr="00D865F2" w:rsidRDefault="00D865F2" w:rsidP="00D865F2">
            <w:pPr>
              <w:pStyle w:val="Heading1"/>
            </w:pPr>
            <w:bookmarkStart w:id="21" w:name="_Toc218384890"/>
            <w:r>
              <w:t>Beams</w:t>
            </w:r>
            <w:bookmarkEnd w:id="21"/>
          </w:p>
          <w:p w14:paraId="0851298A" w14:textId="71F19BE1" w:rsidR="00EC2432" w:rsidRDefault="00D865F2" w:rsidP="00D865F2">
            <w:r>
              <w:rPr>
                <w:sz w:val="24"/>
                <w:szCs w:val="24"/>
              </w:rPr>
              <w:t>No Data</w:t>
            </w:r>
          </w:p>
        </w:tc>
      </w:tr>
    </w:tbl>
    <w:p w14:paraId="725E3AB9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5BE8E126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3FFC7AA" w14:textId="61420DAA" w:rsidR="00EC2432" w:rsidRDefault="00D865F2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18384891"/>
            <w:r>
              <w:lastRenderedPageBreak/>
              <w:t>Study Results</w:t>
            </w:r>
            <w:bookmarkEnd w:id="25"/>
          </w:p>
          <w:p w14:paraId="5652CC6D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D865F2" w14:paraId="0ACB19D1" w14:textId="77777777" w:rsidTr="00B974D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99CEF1E" w14:textId="2BA8F1FF" w:rsidR="00D865F2" w:rsidRDefault="00D865F2" w:rsidP="00D865F2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48E242C" w14:textId="605C317A" w:rsidR="00D865F2" w:rsidRDefault="00D865F2" w:rsidP="00D865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C0E7065" w14:textId="5C1A8846" w:rsidR="00D865F2" w:rsidRDefault="00D865F2" w:rsidP="00D865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0FAA64F" w14:textId="483A116E" w:rsidR="00D865F2" w:rsidRDefault="00D865F2" w:rsidP="00D865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865F2" w14:paraId="6B6A14B4" w14:textId="77777777" w:rsidTr="00B974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CAA16BB" w14:textId="10F2227E" w:rsidR="00D865F2" w:rsidRPr="004D2956" w:rsidRDefault="00D865F2" w:rsidP="00D865F2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436D96E" w14:textId="17905D25" w:rsidR="00D865F2" w:rsidRPr="004D2956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8D39BC6" w14:textId="77777777" w:rsidR="00D865F2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1.453e-01N/m^2</w:t>
                  </w:r>
                </w:p>
                <w:p w14:paraId="17400E1B" w14:textId="390BA6FD" w:rsidR="00D865F2" w:rsidRPr="004D2956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42507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CDDDF8E" w14:textId="77777777" w:rsidR="00D865F2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1.163e+07N/m^2</w:t>
                  </w:r>
                </w:p>
                <w:p w14:paraId="0F69DDAE" w14:textId="16D64014" w:rsidR="00D865F2" w:rsidRPr="004D2956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41507</w:t>
                  </w:r>
                </w:p>
              </w:tc>
            </w:tr>
            <w:tr w:rsidR="00D865F2" w14:paraId="568CE77E" w14:textId="77777777" w:rsidTr="00B974D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FA93BF1" w14:textId="77A7B48C" w:rsidR="00D865F2" w:rsidRDefault="00D865F2" w:rsidP="00D865F2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77C655D8" wp14:editId="735A54A4">
                        <wp:extent cx="6646545" cy="3558540"/>
                        <wp:effectExtent l="0" t="0" r="1905" b="3810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558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6D84CF" w14:textId="1267D52F" w:rsidR="00D865F2" w:rsidRPr="004D2956" w:rsidRDefault="00D865F2" w:rsidP="00D865F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blenderaugerlong-Blade analysis long-Stress-Stress1</w:t>
                  </w:r>
                </w:p>
              </w:tc>
            </w:tr>
          </w:tbl>
          <w:p w14:paraId="1A25F9EB" w14:textId="77777777" w:rsidR="00D865F2" w:rsidRDefault="00D865F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D865F2" w14:paraId="69D88588" w14:textId="77777777" w:rsidTr="00B974D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26CA6F6" w14:textId="65046482" w:rsidR="00D865F2" w:rsidRDefault="00D865F2" w:rsidP="00D865F2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D4E104C" w14:textId="6D6D9A70" w:rsidR="00D865F2" w:rsidRDefault="00D865F2" w:rsidP="00D865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6D400DC" w14:textId="1C7C0E0F" w:rsidR="00D865F2" w:rsidRDefault="00D865F2" w:rsidP="00D865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E31DC2D" w14:textId="1188ACC2" w:rsidR="00D865F2" w:rsidRDefault="00D865F2" w:rsidP="00D865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865F2" w14:paraId="7BB249D4" w14:textId="77777777" w:rsidTr="00B974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287B4C8" w14:textId="2D7C4D14" w:rsidR="00D865F2" w:rsidRPr="004D2956" w:rsidRDefault="00D865F2" w:rsidP="00D865F2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B2F3899" w14:textId="379151F5" w:rsidR="00D865F2" w:rsidRPr="004D2956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3398ED9" w14:textId="77777777" w:rsidR="00D865F2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7D9AF42F" w14:textId="022A2095" w:rsidR="00D865F2" w:rsidRPr="004D2956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CDF7AAC" w14:textId="77777777" w:rsidR="00D865F2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3.127e-01mm</w:t>
                  </w:r>
                </w:p>
                <w:p w14:paraId="3C96AE87" w14:textId="047209DB" w:rsidR="00D865F2" w:rsidRPr="004D2956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1115</w:t>
                  </w:r>
                </w:p>
              </w:tc>
            </w:tr>
            <w:tr w:rsidR="00D865F2" w14:paraId="2D42DF2E" w14:textId="77777777" w:rsidTr="00B974D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1C75397" w14:textId="1BBB2EE4" w:rsidR="00D865F2" w:rsidRDefault="00D865F2" w:rsidP="00D865F2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7702B352" wp14:editId="241922D7">
                        <wp:extent cx="6646545" cy="3558540"/>
                        <wp:effectExtent l="0" t="0" r="1905" b="3810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558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6DE67D9" w14:textId="23A7A3CF" w:rsidR="00D865F2" w:rsidRPr="004D2956" w:rsidRDefault="00D865F2" w:rsidP="00D865F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blenderaugerlong-Blade analysis long-Displacement-Displacement1</w:t>
                  </w:r>
                </w:p>
              </w:tc>
            </w:tr>
          </w:tbl>
          <w:p w14:paraId="01C18DE1" w14:textId="77777777" w:rsidR="00D865F2" w:rsidRDefault="00D865F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D865F2" w14:paraId="7D0D9935" w14:textId="77777777" w:rsidTr="00B974D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3C272DB" w14:textId="5B2579C7" w:rsidR="00D865F2" w:rsidRDefault="00D865F2" w:rsidP="00D865F2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5BCFBBC" w14:textId="54D4F93E" w:rsidR="00D865F2" w:rsidRDefault="00D865F2" w:rsidP="00D865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E123805" w14:textId="5950D90B" w:rsidR="00D865F2" w:rsidRDefault="00D865F2" w:rsidP="00D865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BFBFC5F" w14:textId="4EC39E5C" w:rsidR="00D865F2" w:rsidRDefault="00D865F2" w:rsidP="00D865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865F2" w14:paraId="58AB377B" w14:textId="77777777" w:rsidTr="00B974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DBB7826" w14:textId="0FE501FA" w:rsidR="00D865F2" w:rsidRPr="004D2956" w:rsidRDefault="00D865F2" w:rsidP="00D865F2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BFD00E0" w14:textId="3B48F293" w:rsidR="00D865F2" w:rsidRPr="004D2956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3248502" w14:textId="77777777" w:rsidR="00D865F2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8.134e-12</w:t>
                  </w:r>
                </w:p>
                <w:p w14:paraId="64177E9E" w14:textId="0B0F7A31" w:rsidR="00D865F2" w:rsidRPr="004D2956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20556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ED5D087" w14:textId="77777777" w:rsidR="00D865F2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5.196e-05</w:t>
                  </w:r>
                </w:p>
                <w:p w14:paraId="74616D4E" w14:textId="1BADB4FE" w:rsidR="00D865F2" w:rsidRPr="004D2956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26395</w:t>
                  </w:r>
                </w:p>
              </w:tc>
            </w:tr>
            <w:tr w:rsidR="00D865F2" w14:paraId="396CCE36" w14:textId="77777777" w:rsidTr="00B974D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B7C441F" w14:textId="294C338B" w:rsidR="00D865F2" w:rsidRDefault="00D865F2" w:rsidP="00D865F2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B6219AF" wp14:editId="2DAEC06F">
                        <wp:extent cx="6646545" cy="3558540"/>
                        <wp:effectExtent l="0" t="0" r="1905" b="3810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558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94E3C52" w14:textId="4F25FC05" w:rsidR="00D865F2" w:rsidRPr="004D2956" w:rsidRDefault="00D865F2" w:rsidP="00D865F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blenderaugerlong-Blade analysis long-Strain-Strain1</w:t>
                  </w:r>
                </w:p>
              </w:tc>
            </w:tr>
          </w:tbl>
          <w:p w14:paraId="25E00FD7" w14:textId="77777777" w:rsidR="00D865F2" w:rsidRDefault="00D865F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D865F2" w14:paraId="64EA6D22" w14:textId="77777777" w:rsidTr="00B974D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6A77A15" w14:textId="25E26445" w:rsidR="00D865F2" w:rsidRDefault="00D865F2" w:rsidP="00D865F2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20340EA" w14:textId="5CF84783" w:rsidR="00D865F2" w:rsidRDefault="00D865F2" w:rsidP="00D865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1DDF6D9" w14:textId="0D3EB35C" w:rsidR="00D865F2" w:rsidRDefault="00D865F2" w:rsidP="00D865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B53B242" w14:textId="203E98BA" w:rsidR="00D865F2" w:rsidRDefault="00D865F2" w:rsidP="00D865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865F2" w14:paraId="24061BDA" w14:textId="77777777" w:rsidTr="00B974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069A56B" w14:textId="7256AADA" w:rsidR="00D865F2" w:rsidRPr="004D2956" w:rsidRDefault="00D865F2" w:rsidP="00D865F2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FFBBB35" w14:textId="55A92195" w:rsidR="00D865F2" w:rsidRPr="004D2956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7BBA0D9" w14:textId="77777777" w:rsidR="00D865F2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1.779e+01</w:t>
                  </w:r>
                </w:p>
                <w:p w14:paraId="3749C914" w14:textId="04167370" w:rsidR="00D865F2" w:rsidRPr="004D2956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41507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6A116A0" w14:textId="77777777" w:rsidR="00D865F2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1.424e+09</w:t>
                  </w:r>
                </w:p>
                <w:p w14:paraId="24B3E287" w14:textId="6CED9BA3" w:rsidR="00D865F2" w:rsidRPr="004D2956" w:rsidRDefault="00D865F2" w:rsidP="00D865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42507</w:t>
                  </w:r>
                </w:p>
              </w:tc>
            </w:tr>
            <w:tr w:rsidR="00D865F2" w14:paraId="557B2283" w14:textId="77777777" w:rsidTr="00B974D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96746A0" w14:textId="0E540A5E" w:rsidR="00D865F2" w:rsidRDefault="00D865F2" w:rsidP="00D865F2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491E7597" wp14:editId="181661B3">
                        <wp:extent cx="6646545" cy="3558540"/>
                        <wp:effectExtent l="0" t="0" r="1905" b="3810"/>
                        <wp:docPr id="13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558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A0D2618" w14:textId="516EA92D" w:rsidR="00D865F2" w:rsidRPr="004D2956" w:rsidRDefault="00D865F2" w:rsidP="00D865F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blenderaugerlong-Blade analysis long-Factor of Safety-Factor of Safety1</w:t>
                  </w:r>
                </w:p>
              </w:tc>
            </w:tr>
          </w:tbl>
          <w:p w14:paraId="28B9140D" w14:textId="77777777" w:rsidR="00D865F2" w:rsidRPr="000B04D4" w:rsidRDefault="00D865F2" w:rsidP="000A7C6B"/>
          <w:bookmarkEnd w:id="22"/>
          <w:bookmarkEnd w:id="23"/>
          <w:bookmarkEnd w:id="24"/>
          <w:p w14:paraId="3163C77D" w14:textId="226E9057" w:rsidR="00EC2432" w:rsidRDefault="00EC2432" w:rsidP="000A7C6B"/>
        </w:tc>
      </w:tr>
    </w:tbl>
    <w:p w14:paraId="10124760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25FA6DBC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1FDF05A" w14:textId="43B9A2CA" w:rsidR="000B1701" w:rsidRDefault="00D865F2" w:rsidP="00D865F2">
            <w:pPr>
              <w:pStyle w:val="Heading1"/>
            </w:pPr>
            <w:bookmarkStart w:id="26" w:name="_Toc218384892"/>
            <w:r>
              <w:t>Conclusion</w:t>
            </w:r>
            <w:bookmarkEnd w:id="26"/>
          </w:p>
        </w:tc>
      </w:tr>
    </w:tbl>
    <w:p w14:paraId="574D03E7" w14:textId="7851EA43" w:rsidR="00AC3438" w:rsidRPr="00AC3438" w:rsidRDefault="00AC3438" w:rsidP="00D865F2"/>
    <w:sectPr w:rsidR="00AC3438" w:rsidRPr="00AC3438" w:rsidSect="00D865F2">
      <w:footerReference w:type="default" r:id="rId18"/>
      <w:footerReference w:type="first" r:id="rId19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3216A" w14:textId="77777777" w:rsidR="00D865F2" w:rsidRDefault="00D865F2" w:rsidP="00F25CD7">
      <w:pPr>
        <w:spacing w:after="0" w:line="240" w:lineRule="auto"/>
      </w:pPr>
      <w:r>
        <w:separator/>
      </w:r>
    </w:p>
  </w:endnote>
  <w:endnote w:type="continuationSeparator" w:id="0">
    <w:p w14:paraId="15E14126" w14:textId="77777777" w:rsidR="00D865F2" w:rsidRDefault="00D865F2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14:paraId="422C7858" w14:textId="77777777" w:rsidTr="003E1AE9">
      <w:tc>
        <w:tcPr>
          <w:tcW w:w="867" w:type="pct"/>
        </w:tcPr>
        <w:p w14:paraId="02DC05B0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624B6ECF" wp14:editId="02E6E0F5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4DD2E3D0" w14:textId="7954FE1D" w:rsidR="00FD315C" w:rsidRDefault="00D865F2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2E7A8938" w14:textId="083AB0D3" w:rsidR="00FD315C" w:rsidRDefault="00D865F2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 xml:space="preserve">Simulation of </w:t>
          </w:r>
          <w:proofErr w:type="spell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blenderaugerlong</w:t>
          </w:r>
          <w:proofErr w:type="spellEnd"/>
        </w:p>
      </w:tc>
      <w:tc>
        <w:tcPr>
          <w:tcW w:w="0" w:type="auto"/>
          <w:vAlign w:val="bottom"/>
        </w:tcPr>
        <w:p w14:paraId="2DEEEDFB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3F11B0B8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774E4AF9" w14:textId="77777777" w:rsidTr="00BF0BC4">
      <w:tc>
        <w:tcPr>
          <w:tcW w:w="1908" w:type="dxa"/>
        </w:tcPr>
        <w:p w14:paraId="79980CE1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6E50BDBD" wp14:editId="2A8BF858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59331B35" w14:textId="5E28500B" w:rsidR="00FD315C" w:rsidRDefault="00D865F2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18A7A9AE" w14:textId="7B9F4142" w:rsidR="00FD315C" w:rsidRDefault="00D865F2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 xml:space="preserve">Simulation of </w:t>
          </w:r>
          <w:proofErr w:type="spell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blenderaugerlong</w:t>
          </w:r>
          <w:proofErr w:type="spellEnd"/>
        </w:p>
      </w:tc>
      <w:tc>
        <w:tcPr>
          <w:tcW w:w="360" w:type="dxa"/>
          <w:vAlign w:val="bottom"/>
        </w:tcPr>
        <w:p w14:paraId="7325417D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119F2853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151CD" w14:textId="77777777" w:rsidR="00D865F2" w:rsidRDefault="00D865F2" w:rsidP="00F25CD7">
      <w:pPr>
        <w:spacing w:after="0" w:line="240" w:lineRule="auto"/>
      </w:pPr>
      <w:r>
        <w:separator/>
      </w:r>
    </w:p>
  </w:footnote>
  <w:footnote w:type="continuationSeparator" w:id="0">
    <w:p w14:paraId="67A654A6" w14:textId="77777777" w:rsidR="00D865F2" w:rsidRDefault="00D865F2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F2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1650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65F2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A5DB4"/>
  <w15:docId w15:val="{F62C7466-31AD-4681-B91E-A28DF032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0</TotalTime>
  <Pages>10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User01</dc:creator>
  <cp:lastModifiedBy>Mo Namt</cp:lastModifiedBy>
  <cp:revision>1</cp:revision>
  <dcterms:created xsi:type="dcterms:W3CDTF">2026-01-03T23:07:00Z</dcterms:created>
  <dcterms:modified xsi:type="dcterms:W3CDTF">2026-01-03T23:07:00Z</dcterms:modified>
</cp:coreProperties>
</file>