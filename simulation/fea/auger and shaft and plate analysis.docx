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2D2BD76" w14:textId="77777777" w:rsidTr="00A43A5B">
        <w:trPr>
          <w:cantSplit/>
          <w:trHeight w:val="4488"/>
        </w:trPr>
        <w:tc>
          <w:tcPr>
            <w:tcW w:w="6285" w:type="dxa"/>
          </w:tcPr>
          <w:p w14:paraId="18BB72E2" w14:textId="6846CAEB" w:rsidR="00F448BC" w:rsidRDefault="00E959AD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E38A96" wp14:editId="5778016B">
                  <wp:extent cx="3853815" cy="2129155"/>
                  <wp:effectExtent l="0" t="0" r="0" b="444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2EB3215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A331547" w14:textId="2BD99D86" w:rsidR="00B77317" w:rsidRPr="00CD1539" w:rsidRDefault="00E959AD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auger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and shaft and plate</w:t>
                  </w:r>
                </w:p>
                <w:p w14:paraId="44C42214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35C3893" w14:textId="4180278C" w:rsidR="00B77317" w:rsidRPr="00CD1539" w:rsidRDefault="00E959AD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  <w:proofErr w:type="spellEnd"/>
                </w:p>
                <w:p w14:paraId="73F33B09" w14:textId="5291513F" w:rsidR="00B77317" w:rsidRPr="00CD1539" w:rsidRDefault="00E959AD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 and plate analysis</w:t>
                  </w:r>
                </w:p>
                <w:p w14:paraId="1E0322DC" w14:textId="77777777" w:rsidR="00B77317" w:rsidRDefault="00E959AD" w:rsidP="00B77317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  <w:p w14:paraId="552CCE17" w14:textId="7FC0BA38" w:rsidR="00A82AEE" w:rsidRPr="006A441F" w:rsidRDefault="00A82AEE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ENG</w:t>
                  </w:r>
                  <w:r>
                    <w:rPr>
                      <w:rStyle w:val="Strong"/>
                      <w:sz w:val="20"/>
                      <w:szCs w:val="20"/>
                    </w:rPr>
                    <w:t xml:space="preserve"> name</w:t>
                  </w:r>
                  <w:r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>
                    <w:rPr>
                      <w:rStyle w:val="Strong"/>
                      <w:sz w:val="20"/>
                      <w:szCs w:val="20"/>
                    </w:rPr>
                    <w:t xml:space="preserve"> Hassan Moqbel</w:t>
                  </w:r>
                </w:p>
              </w:tc>
            </w:tr>
            <w:tr w:rsidR="00B77317" w14:paraId="49E46190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3ED0E6C" w14:textId="0261D1CF" w:rsidR="00B77317" w:rsidRDefault="00E959AD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4C6A37E" w14:textId="4B6F26E3" w:rsidR="00E959AD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633130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_Toc218633130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1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37B0D23" w14:textId="6F9FC439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1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Assumptions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_Toc218633131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2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B3D4EE" w14:textId="75DAE276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2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_Toc218633132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2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FC6070" w14:textId="41CDB5E8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3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_Toc218633133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3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80C8873" w14:textId="1FA5A911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4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_Toc218633134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3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DB7380" w14:textId="7413A77B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5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_Toc218633135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4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EAD988" w14:textId="5B0C34CC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6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_Toc218633136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4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A7FCB0" w14:textId="3B9D57BA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7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_Toc218633137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5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795D450" w14:textId="65D449CC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8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_Toc218633138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5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FEDBE0" w14:textId="124E563A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39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_Toc218633139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5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45FFEA" w14:textId="7D686A68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40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_Toc218633140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5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57757D2" w14:textId="57266253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41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_Toc218633141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6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710CBF" w14:textId="18F9D350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42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Beams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_Toc218633142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6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02F1B3" w14:textId="1B5A2A70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43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_Toc218633143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7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FF32AC" w14:textId="3AA9ED21" w:rsidR="00E959AD" w:rsidRDefault="0000000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633144" w:history="1">
                        <w:r w:rsidR="00E959AD" w:rsidRPr="004E422A">
                          <w:rPr>
                            <w:rStyle w:val="Hyperlink"/>
                            <w:noProof/>
                          </w:rPr>
                          <w:t>Conclusion</w:t>
                        </w:r>
                        <w:r w:rsidR="00E959AD">
                          <w:rPr>
                            <w:noProof/>
                            <w:webHidden/>
                          </w:rPr>
                          <w:tab/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E959AD">
                          <w:rPr>
                            <w:noProof/>
                            <w:webHidden/>
                          </w:rPr>
                          <w:instrText xml:space="preserve"> PAGEREF _Toc218633144 \h </w:instrText>
                        </w:r>
                        <w:r w:rsidR="00E959AD">
                          <w:rPr>
                            <w:noProof/>
                            <w:webHidden/>
                          </w:rPr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31630">
                          <w:rPr>
                            <w:noProof/>
                            <w:webHidden/>
                          </w:rPr>
                          <w:t>10</w:t>
                        </w:r>
                        <w:r w:rsidR="00E959AD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84F00F4" w14:textId="3A47D7BC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97FB1BE" w14:textId="77777777" w:rsidR="00F448BC" w:rsidRDefault="00F448BC" w:rsidP="00A5373F"/>
        </w:tc>
      </w:tr>
      <w:tr w:rsidR="00F448BC" w14:paraId="18E70BE1" w14:textId="77777777" w:rsidTr="00BE081A">
        <w:trPr>
          <w:cantSplit/>
          <w:trHeight w:val="3924"/>
        </w:trPr>
        <w:tc>
          <w:tcPr>
            <w:tcW w:w="6285" w:type="dxa"/>
          </w:tcPr>
          <w:p w14:paraId="39BB1FE0" w14:textId="79F48C3B" w:rsidR="00C27B5D" w:rsidRDefault="00E959AD" w:rsidP="00C27B5D">
            <w:pPr>
              <w:pStyle w:val="Heading1"/>
            </w:pPr>
            <w:bookmarkStart w:id="0" w:name="_Toc218633130"/>
            <w:r>
              <w:t>Description</w:t>
            </w:r>
            <w:bookmarkEnd w:id="0"/>
          </w:p>
          <w:p w14:paraId="5AC29D34" w14:textId="6D206B34" w:rsidR="00F448BC" w:rsidRPr="00E65D6E" w:rsidRDefault="00E959AD" w:rsidP="00FF408C">
            <w:r>
              <w:t>No Data</w:t>
            </w:r>
          </w:p>
        </w:tc>
        <w:tc>
          <w:tcPr>
            <w:tcW w:w="4713" w:type="dxa"/>
            <w:vMerge/>
          </w:tcPr>
          <w:p w14:paraId="7715C302" w14:textId="77777777" w:rsidR="00F448BC" w:rsidRPr="00A33AA4" w:rsidRDefault="00F448BC" w:rsidP="00840CC7">
            <w:pPr>
              <w:pStyle w:val="TOC3"/>
            </w:pPr>
          </w:p>
        </w:tc>
      </w:tr>
    </w:tbl>
    <w:p w14:paraId="72BF7CCB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7FA4045" w14:textId="77777777" w:rsidTr="00DD03CF">
        <w:tc>
          <w:tcPr>
            <w:tcW w:w="11016" w:type="dxa"/>
          </w:tcPr>
          <w:p w14:paraId="37237195" w14:textId="7AD1456D" w:rsidR="00343025" w:rsidRDefault="00E959AD" w:rsidP="00343025">
            <w:pPr>
              <w:pStyle w:val="Heading1"/>
            </w:pPr>
            <w:bookmarkStart w:id="1" w:name="_Toc218633131"/>
            <w:bookmarkStart w:id="2" w:name="_Toc243733140"/>
            <w:bookmarkStart w:id="3" w:name="_Toc245020107"/>
            <w:bookmarkStart w:id="4" w:name="_Toc245020139"/>
            <w:r>
              <w:lastRenderedPageBreak/>
              <w:t>Assumptions</w:t>
            </w:r>
            <w:bookmarkEnd w:id="1"/>
          </w:p>
          <w:p w14:paraId="6576C1EB" w14:textId="4BC879BC" w:rsidR="00A96F2C" w:rsidRDefault="00A96F2C" w:rsidP="00A96F2C"/>
        </w:tc>
      </w:tr>
    </w:tbl>
    <w:p w14:paraId="7680601E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829DA69" w14:textId="77777777" w:rsidTr="00ED5A01">
        <w:tc>
          <w:tcPr>
            <w:tcW w:w="11016" w:type="dxa"/>
          </w:tcPr>
          <w:p w14:paraId="35F462EC" w14:textId="56DE934D" w:rsidR="00FF408C" w:rsidRDefault="00E959AD" w:rsidP="00FF408C">
            <w:pPr>
              <w:pStyle w:val="Heading1"/>
            </w:pPr>
            <w:bookmarkStart w:id="5" w:name="_Toc218633132"/>
            <w:r>
              <w:t>Model Information</w:t>
            </w:r>
            <w:bookmarkEnd w:id="5"/>
          </w:p>
          <w:p w14:paraId="7B83D3AB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3B049F9F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6D6E3561" w14:textId="77777777" w:rsidTr="00077EA0">
                    <w:tc>
                      <w:tcPr>
                        <w:tcW w:w="8640" w:type="dxa"/>
                      </w:tcPr>
                      <w:p w14:paraId="0B5C4275" w14:textId="1A557BF9" w:rsidR="00077EA0" w:rsidRDefault="00E959AD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5C81B973" wp14:editId="5C237623">
                              <wp:extent cx="5349240" cy="2955290"/>
                              <wp:effectExtent l="0" t="0" r="3810" b="0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9552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802B0E4" w14:textId="783F0D24" w:rsidR="00C16188" w:rsidRDefault="00E959AD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</w:t>
                  </w:r>
                </w:p>
                <w:p w14:paraId="5A48EEF9" w14:textId="3AED4DE5" w:rsidR="00C16188" w:rsidRDefault="00E959AD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B08CB88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6C7672" w14:textId="617E5DF4" w:rsidR="00C16188" w:rsidRPr="0044448A" w:rsidRDefault="00E959AD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4D3BB35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74EB43" w14:textId="0BDFA529" w:rsidR="00C16188" w:rsidRDefault="00E959AD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722E6D" w14:textId="485BA873" w:rsidR="00C16188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6BD135" w14:textId="3F996349" w:rsidR="00C16188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45AE47" w14:textId="0557B710" w:rsidR="00C16188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37723273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65BA00B" w14:textId="36C38137" w:rsidR="00C16188" w:rsidRDefault="00E959AD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Combine1</w:t>
                  </w:r>
                </w:p>
                <w:p w14:paraId="04178983" w14:textId="4BF3BD8A" w:rsidR="004B3022" w:rsidRPr="0044448A" w:rsidRDefault="00E959AD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BB3ED5" wp14:editId="35FA3DD9">
                        <wp:extent cx="1562735" cy="86360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63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6030CF5" w14:textId="293BFF9C" w:rsidR="00C16188" w:rsidRPr="0044448A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FDA0E2E" w14:textId="77777777" w:rsidR="00E959AD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Mass:1.96918 kg</w:t>
                  </w:r>
                </w:p>
                <w:p w14:paraId="4B754BCA" w14:textId="77777777" w:rsidR="00E959AD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Volume:0.000246147 m^3</w:t>
                  </w:r>
                </w:p>
                <w:p w14:paraId="2C60676D" w14:textId="77777777" w:rsidR="00E959AD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Density:8,000.01 kg/m^3</w:t>
                  </w:r>
                </w:p>
                <w:p w14:paraId="21B642AE" w14:textId="77777777" w:rsidR="00E959AD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Weight:19.2979 N</w:t>
                  </w:r>
                </w:p>
                <w:p w14:paraId="0E14C67C" w14:textId="096C7AF8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A401D29" w14:textId="77777777" w:rsidR="00E959AD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C:\Users\user1\Desktop\VFFS\analysis\solidworks analysis\auger and shaft and pannel\auger and shaft and plate.SLDPRT</w:t>
                  </w:r>
                </w:p>
                <w:p w14:paraId="4E0F2E5B" w14:textId="78AB6A0F" w:rsidR="00C16188" w:rsidRPr="0044448A" w:rsidRDefault="00E959AD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21:40:52 2026</w:t>
                  </w:r>
                </w:p>
              </w:tc>
            </w:tr>
          </w:tbl>
          <w:p w14:paraId="0FFFECBD" w14:textId="497F71B8" w:rsidR="00FF408C" w:rsidRDefault="00FF408C" w:rsidP="00A96F2C"/>
        </w:tc>
      </w:tr>
    </w:tbl>
    <w:p w14:paraId="28ACE07D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75E499B1" w14:textId="77777777" w:rsidTr="005E294F">
        <w:tc>
          <w:tcPr>
            <w:tcW w:w="11016" w:type="dxa"/>
          </w:tcPr>
          <w:p w14:paraId="0B2CD5EF" w14:textId="1207CF82" w:rsidR="00B35001" w:rsidRPr="00B35001" w:rsidRDefault="00E959AD" w:rsidP="00B35001">
            <w:pPr>
              <w:pStyle w:val="Heading1"/>
            </w:pPr>
            <w:bookmarkStart w:id="6" w:name="_Toc218633133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857"/>
              <w:gridCol w:w="5348"/>
            </w:tblGrid>
            <w:tr w:rsidR="00B35001" w14:paraId="6ECD111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17DFFB" w14:textId="1D725C18" w:rsidR="00B35001" w:rsidRDefault="00E959AD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F875D3" w14:textId="0EAA490F" w:rsidR="00B35001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and shaft and plate analysis</w:t>
                  </w:r>
                </w:p>
              </w:tc>
            </w:tr>
            <w:tr w:rsidR="00E959AD" w14:paraId="1E5D49E4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820758" w14:textId="7BE87B34" w:rsidR="00E959AD" w:rsidRDefault="00E959AD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606707" w14:textId="20CB6FC1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E959AD" w14:paraId="3B39436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748BFA" w14:textId="1EDA8C13" w:rsidR="00E959AD" w:rsidRDefault="00E959AD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2ADBA6" w14:textId="413C7258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959AD" w14:paraId="4EFE955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7FB877" w14:textId="17B4DE57" w:rsidR="00E959AD" w:rsidRDefault="00E959AD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D470F6" w14:textId="10C26302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959AD" w14:paraId="06F4D88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6442CF" w14:textId="7A240523" w:rsidR="00E959AD" w:rsidRDefault="00E959AD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63CE79" w14:textId="52E61C34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E959AD" w14:paraId="74E6F99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F5EE55" w14:textId="5C01E26E" w:rsidR="00E959AD" w:rsidRDefault="00E959AD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C52346" w14:textId="4F588860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E959AD" w14:paraId="11B1BB2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FD551C" w14:textId="6A6695CC" w:rsidR="00E959AD" w:rsidRDefault="00E959AD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B70118" w14:textId="7C8D94E3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1A6B9A0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F109D7" w14:textId="2D01CC5A" w:rsidR="00E959AD" w:rsidRDefault="00E959AD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135332" w14:textId="39095430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959AD" w14:paraId="338DC0E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079E27" w14:textId="602D48E2" w:rsidR="00E959AD" w:rsidRDefault="00E959AD" w:rsidP="005E294F">
                  <w:proofErr w:type="spellStart"/>
                  <w:r>
                    <w:t>Inplane</w:t>
                  </w:r>
                  <w:proofErr w:type="spellEnd"/>
                  <w:r>
                    <w:t xml:space="preserve">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4B371A" w14:textId="4451FB70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6F052DC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C4DDB9" w14:textId="34BA2F78" w:rsidR="00E959AD" w:rsidRDefault="00E959AD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7AD9DF" w14:textId="65BBD1F4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4BE5A9B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7E8104" w14:textId="44AD0CF3" w:rsidR="00E959AD" w:rsidRDefault="00E959AD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28377E" w14:textId="3DD6B1F3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6A60D66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225C85" w14:textId="200E0025" w:rsidR="00E959AD" w:rsidRDefault="00E959AD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4432E3" w14:textId="542843F0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E959AD" w14:paraId="36504B4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C80BC7" w14:textId="4165678B" w:rsidR="00E959AD" w:rsidRDefault="00E959AD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789747" w14:textId="6A421D87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2BFB346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D675A3" w14:textId="5F156A4B" w:rsidR="00E959AD" w:rsidRDefault="00E959AD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6BB492" w14:textId="539B9F27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E959AD" w14:paraId="142401C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17C974" w14:textId="4465A7E8" w:rsidR="00E959AD" w:rsidRDefault="00E959AD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98488C" w14:textId="0AE73CFC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108913D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14205B" w14:textId="75CBC33F" w:rsidR="00E959AD" w:rsidRDefault="00E959AD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2A303A" w14:textId="250E5068" w:rsidR="00E959AD" w:rsidRDefault="00E959AD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E959AD" w14:paraId="70C047A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5F3658" w14:textId="1B89A4EA" w:rsidR="00E959AD" w:rsidRDefault="00E959AD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B46CD7" w14:textId="0A88775C" w:rsidR="00E959AD" w:rsidRDefault="00E959AD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SOLIDWORKS document (C:\Users\user1\Desktop\VFFS\analysis\solidworks analysis\auger and shaft and </w:t>
                  </w:r>
                  <w:proofErr w:type="spellStart"/>
                  <w:r>
                    <w:t>pannel</w:t>
                  </w:r>
                  <w:proofErr w:type="spellEnd"/>
                  <w:r>
                    <w:t>)</w:t>
                  </w:r>
                </w:p>
              </w:tc>
            </w:tr>
          </w:tbl>
          <w:p w14:paraId="35616ECE" w14:textId="31A7FFE6" w:rsidR="005E294F" w:rsidRDefault="005E294F" w:rsidP="00A96F2C"/>
        </w:tc>
      </w:tr>
      <w:bookmarkEnd w:id="2"/>
      <w:bookmarkEnd w:id="3"/>
      <w:bookmarkEnd w:id="4"/>
    </w:tbl>
    <w:p w14:paraId="5DE918BB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55DF98D7" w14:textId="77777777" w:rsidTr="00E80CD9">
        <w:tc>
          <w:tcPr>
            <w:tcW w:w="11016" w:type="dxa"/>
          </w:tcPr>
          <w:p w14:paraId="52669A78" w14:textId="434C3D18" w:rsidR="00F33129" w:rsidRPr="00B35001" w:rsidRDefault="00E959AD" w:rsidP="000A7C6B">
            <w:pPr>
              <w:pStyle w:val="Heading1"/>
            </w:pPr>
            <w:bookmarkStart w:id="7" w:name="_Toc218633134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6FAE29C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40D3F2" w14:textId="0106EFFE" w:rsidR="00F33129" w:rsidRDefault="00E959AD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0FC966" w14:textId="41BC2915" w:rsidR="00F33129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E959AD" w14:paraId="3127C68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BF3737" w14:textId="5DF76262" w:rsidR="00E959AD" w:rsidRDefault="00E959AD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B61A9D" w14:textId="76863EC9" w:rsidR="00E959AD" w:rsidRDefault="00E959A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E959AD" w14:paraId="1E7975A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706EB0" w14:textId="34A41E07" w:rsidR="00E959AD" w:rsidRDefault="00E959AD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533086" w14:textId="1720C484" w:rsidR="00E959AD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E959AD" w14:paraId="777BB28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F6E43A" w14:textId="5F7DCD99" w:rsidR="00E959AD" w:rsidRDefault="00E959AD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9E42F5" w14:textId="78454284" w:rsidR="00E959AD" w:rsidRDefault="00E959AD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E959AD" w14:paraId="37F7DAC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3E6321" w14:textId="3A90C5DB" w:rsidR="00E959AD" w:rsidRDefault="00E959AD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6DBCFC" w14:textId="5F0339EC" w:rsidR="00E959AD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ED1E8DE" w14:textId="5BA8C2E6" w:rsidR="00F33129" w:rsidRDefault="00F33129" w:rsidP="000A7C6B"/>
        </w:tc>
      </w:tr>
    </w:tbl>
    <w:p w14:paraId="7DF7443F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6E297C92" w14:textId="77777777" w:rsidTr="005273D5">
        <w:trPr>
          <w:trHeight w:val="4158"/>
        </w:trPr>
        <w:tc>
          <w:tcPr>
            <w:tcW w:w="11136" w:type="dxa"/>
          </w:tcPr>
          <w:p w14:paraId="1202246B" w14:textId="51DB2785" w:rsidR="00E80CD9" w:rsidRPr="00AC3438" w:rsidRDefault="00E959AD" w:rsidP="000A7C6B">
            <w:pPr>
              <w:pStyle w:val="Heading1"/>
            </w:pPr>
            <w:bookmarkStart w:id="8" w:name="_Toc218633135"/>
            <w:bookmarkStart w:id="9" w:name="_Toc243733144"/>
            <w:bookmarkStart w:id="10" w:name="_Toc245020112"/>
            <w:bookmarkStart w:id="11" w:name="_Toc245020144"/>
            <w:r>
              <w:lastRenderedPageBreak/>
              <w:t>Material Properties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257A54D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3BD657" w14:textId="00D5312F" w:rsidR="00E80CD9" w:rsidRPr="003E6C57" w:rsidRDefault="00E959AD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9AADA8" w14:textId="7D6856FE" w:rsidR="00E80CD9" w:rsidRPr="003E6C57" w:rsidRDefault="00E959A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04EF28" w14:textId="392383CB" w:rsidR="00E80CD9" w:rsidRPr="003E6C57" w:rsidRDefault="00E959AD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F8DD66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76D57AA" w14:textId="51AFF496" w:rsidR="00E80CD9" w:rsidRPr="00577134" w:rsidRDefault="00E959AD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647042B" wp14:editId="14CDCB3A">
                        <wp:extent cx="1904365" cy="1052195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52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A564B5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C8BC53" w14:textId="0980D0E6" w:rsidR="00E80CD9" w:rsidRPr="00BE6656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ED6C09" w14:textId="3DAA3808" w:rsidR="00E80CD9" w:rsidRPr="00BE6656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E959AD" w:rsidRPr="00577134" w14:paraId="5191ACE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FA69D3" w14:textId="5CA3DDAF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BAA67B" w14:textId="157C5765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E959AD" w:rsidRPr="00577134" w14:paraId="5CA3D86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32DC16" w14:textId="14B1E440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320984" w14:textId="078E3642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E959AD" w:rsidRPr="00577134" w14:paraId="129F90B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DD84FB" w14:textId="0E7FA16A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43444A" w14:textId="51600652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E959AD" w:rsidRPr="00577134" w14:paraId="59074CF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358841" w14:textId="082132A5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B90525" w14:textId="7CA0A846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E959AD" w:rsidRPr="00577134" w14:paraId="6821D54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E2262E" w14:textId="75005BAF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DFADF7" w14:textId="29CA46AE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E959AD" w:rsidRPr="00577134" w14:paraId="34C6FF3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EEC3B4" w14:textId="513A1243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D68C09" w14:textId="3BDB650A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E959AD" w:rsidRPr="00577134" w14:paraId="7CF2DB0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1619C3" w14:textId="0BC897E6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E7213C" w14:textId="297800A3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E959AD" w:rsidRPr="00577134" w14:paraId="18DB030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5D0B3B" w14:textId="25106430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84C088" w14:textId="00E038D8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E959AD" w:rsidRPr="00577134" w14:paraId="469AB8E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96E378" w14:textId="38B49E22" w:rsidR="00E959AD" w:rsidRDefault="00E959AD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BA15085" w14:textId="04234FE1" w:rsidR="00E959AD" w:rsidRDefault="00E959AD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2B963489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3C6A2803" w14:textId="1EB80E7C" w:rsidR="00E80CD9" w:rsidRPr="00577134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1(Combine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 and plate)</w:t>
                  </w:r>
                </w:p>
              </w:tc>
            </w:tr>
            <w:tr w:rsidR="00E80CD9" w:rsidRPr="000841BF" w14:paraId="4DA6FDEC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17A5C5EE" w14:textId="24CF93C1" w:rsidR="00E80CD9" w:rsidRPr="000841BF" w:rsidRDefault="00E959AD" w:rsidP="00E959AD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3F63AE7B" w14:textId="626FEFAE" w:rsidR="00E80CD9" w:rsidRDefault="00E80CD9" w:rsidP="000A7C6B"/>
        </w:tc>
      </w:tr>
      <w:bookmarkEnd w:id="9"/>
      <w:bookmarkEnd w:id="10"/>
      <w:bookmarkEnd w:id="11"/>
    </w:tbl>
    <w:p w14:paraId="489CEFB7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4343266" w14:textId="77777777" w:rsidTr="00452CBC">
        <w:tc>
          <w:tcPr>
            <w:tcW w:w="11016" w:type="dxa"/>
          </w:tcPr>
          <w:p w14:paraId="47A510ED" w14:textId="00AD6242" w:rsidR="005273D5" w:rsidRPr="00AF1A58" w:rsidRDefault="00E959AD" w:rsidP="000A7C6B">
            <w:pPr>
              <w:pStyle w:val="Heading1"/>
              <w:rPr>
                <w:b w:val="0"/>
                <w:bCs w:val="0"/>
              </w:rPr>
            </w:pPr>
            <w:bookmarkStart w:id="12" w:name="_Toc218633136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E959AD" w14:paraId="4ACB5879" w14:textId="77777777" w:rsidTr="00CF7C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2873EF3" w14:textId="77F61B96" w:rsidR="00E959AD" w:rsidRPr="004E282D" w:rsidRDefault="00E959A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986A481" w14:textId="430EBAE0" w:rsidR="00E959AD" w:rsidRPr="004E282D" w:rsidRDefault="00E959A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82FBF51" w14:textId="2B2BD35A" w:rsidR="00E959AD" w:rsidRPr="004E282D" w:rsidRDefault="00E959A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E959AD" w14:paraId="75D001DC" w14:textId="77777777" w:rsidTr="00D824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60DEFD2" w14:textId="0741FDFE" w:rsidR="00E959AD" w:rsidRPr="00AD5FBA" w:rsidRDefault="00E959A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0FB651A4" w14:textId="53F938F3" w:rsidR="00E959AD" w:rsidRPr="006208CB" w:rsidRDefault="00E959A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B0A9DC4" wp14:editId="32878A34">
                        <wp:extent cx="1772285" cy="979170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E959AD" w14:paraId="5EF4479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4777BF2" w14:textId="25BCF0CE" w:rsidR="00E959AD" w:rsidRPr="00BE6656" w:rsidRDefault="00E959AD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6DAB23B" w14:textId="5C6EDDE2" w:rsidR="00E959AD" w:rsidRPr="00154A1A" w:rsidRDefault="00E959A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E959AD" w14:paraId="3BF8C6A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1C8D1C8" w14:textId="51E93AE6" w:rsidR="00E959AD" w:rsidRDefault="00E959AD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024B9CE" w14:textId="7B8561AB" w:rsidR="00E959AD" w:rsidRDefault="00E959A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9EEB630" w14:textId="77777777" w:rsidR="00E959AD" w:rsidRPr="004C6DEB" w:rsidRDefault="00E959AD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27F6250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7E45E7D" w14:textId="04F8A4C5" w:rsidR="003F154A" w:rsidRPr="003F154A" w:rsidRDefault="00E959AD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090B2BAE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09CE22" w14:textId="102B2790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635B755" w14:textId="33D860ED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5C70E92" w14:textId="3CA499C0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86D6F3" w14:textId="6D69D4EB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FF0EEEF" w14:textId="55029B0C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467C355D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C977892" w14:textId="6FC9F190" w:rsidR="003F154A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F94205" w14:textId="441AD2B6" w:rsidR="003F154A" w:rsidRPr="00EF37BF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0.999783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669082" w14:textId="3B2A9837" w:rsidR="003F154A" w:rsidRPr="00EF37BF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14.139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C2AB23" w14:textId="273F729E" w:rsidR="003F154A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-0.000153375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62C245F" w14:textId="6AA3A087" w:rsidR="003F154A" w:rsidRPr="00EF37BF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14.1743</w:t>
                        </w:r>
                      </w:p>
                    </w:tc>
                  </w:tr>
                  <w:tr w:rsidR="00935682" w14:paraId="5608A1BD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181D5C" w14:textId="3145171A" w:rsidR="00935682" w:rsidRDefault="00E959AD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2B0D78" w14:textId="541276FE" w:rsidR="00935682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B06D2A" w14:textId="6C1E38AA" w:rsidR="00935682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58C36A" w14:textId="481CEBEB" w:rsidR="00935682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4DAD93" w14:textId="22525B66" w:rsidR="00935682" w:rsidRDefault="00E959AD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431B87D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BEB54CF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E959AD" w14:paraId="23731CF2" w14:textId="77777777" w:rsidTr="003A01E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E213016" w14:textId="77777777" w:rsidR="00E959AD" w:rsidRPr="004E282D" w:rsidRDefault="00E959AD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&lt;</w:t>
                  </w:r>
                  <w:proofErr w:type="spellStart"/>
                  <w:r>
                    <w:rPr>
                      <w:rStyle w:val="Strong"/>
                      <w:b/>
                      <w:color w:val="auto"/>
                    </w:rPr>
                    <w:t>L_L</w:t>
                  </w:r>
                  <w:r w:rsidRPr="004E282D">
                    <w:rPr>
                      <w:rStyle w:val="Strong"/>
                      <w:b/>
                      <w:color w:val="auto"/>
                    </w:rPr>
                    <w:t>dName</w:t>
                  </w:r>
                  <w:proofErr w:type="spellEnd"/>
                  <w:r w:rsidRPr="004E282D"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A3EA03F" w14:textId="77777777" w:rsidR="00E959AD" w:rsidRPr="004E282D" w:rsidRDefault="00E959A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 w:rsidRPr="004E282D">
                    <w:rPr>
                      <w:rStyle w:val="Strong"/>
                      <w:b/>
                      <w:color w:val="auto"/>
                    </w:rPr>
                    <w:t>&lt;</w:t>
                  </w:r>
                  <w:proofErr w:type="spellStart"/>
                  <w:r w:rsidRPr="004E282D">
                    <w:rPr>
                      <w:rStyle w:val="Strong"/>
                      <w:b/>
                      <w:color w:val="auto"/>
                    </w:rPr>
                    <w:t>Label_LoadImage</w:t>
                  </w:r>
                  <w:proofErr w:type="spellEnd"/>
                  <w:r w:rsidRPr="004E282D"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8BCF0EB" w14:textId="6179746B" w:rsidR="00E959AD" w:rsidRPr="004E282D" w:rsidRDefault="00E959AD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 w:rsidRPr="004E282D">
                    <w:rPr>
                      <w:rStyle w:val="Strong"/>
                      <w:b/>
                      <w:color w:val="auto"/>
                    </w:rPr>
                    <w:t>&lt;</w:t>
                  </w:r>
                  <w:proofErr w:type="spellStart"/>
                  <w:r w:rsidRPr="004E282D">
                    <w:rPr>
                      <w:rStyle w:val="Strong"/>
                      <w:b/>
                      <w:color w:val="auto"/>
                    </w:rPr>
                    <w:t>Label_LoadDetails</w:t>
                  </w:r>
                  <w:proofErr w:type="spellEnd"/>
                  <w:r w:rsidRPr="004E282D">
                    <w:rPr>
                      <w:rStyle w:val="Strong"/>
                      <w:b/>
                      <w:color w:val="auto"/>
                    </w:rPr>
                    <w:t>/&gt;</w:t>
                  </w:r>
                </w:p>
              </w:tc>
            </w:tr>
            <w:tr w:rsidR="00E959AD" w14:paraId="076BF40D" w14:textId="77777777" w:rsidTr="00E959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122A44E3" w14:textId="77777777" w:rsidR="00E959AD" w:rsidRPr="00F42DD1" w:rsidRDefault="00E959AD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&lt;</w:t>
                  </w:r>
                  <w:proofErr w:type="spellStart"/>
                  <w:r>
                    <w:rPr>
                      <w:rStyle w:val="Strong"/>
                    </w:rPr>
                    <w:t>LoadName</w:t>
                  </w:r>
                  <w:proofErr w:type="spellEnd"/>
                  <w:r w:rsidRPr="00F42DD1">
                    <w:rPr>
                      <w:rStyle w:val="Strong"/>
                    </w:rPr>
                    <w:t>/&gt;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7AA16B30" w14:textId="77777777" w:rsidR="00E959AD" w:rsidRPr="006208CB" w:rsidRDefault="00E959A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 w:rsidRPr="006208CB">
                    <w:rPr>
                      <w:rStyle w:val="Strong"/>
                      <w:b w:val="0"/>
                      <w:sz w:val="20"/>
                      <w:szCs w:val="20"/>
                    </w:rPr>
                    <w:t>&lt;</w:t>
                  </w:r>
                  <w:proofErr w:type="spellStart"/>
                  <w:r w:rsidRPr="006208CB">
                    <w:rPr>
                      <w:rStyle w:val="Strong"/>
                      <w:b w:val="0"/>
                      <w:sz w:val="20"/>
                      <w:szCs w:val="20"/>
                    </w:rPr>
                    <w:t>Image_Load</w:t>
                  </w:r>
                  <w:proofErr w:type="spellEnd"/>
                  <w:r w:rsidRPr="006208CB">
                    <w:rPr>
                      <w:rStyle w:val="Strong"/>
                      <w:b w:val="0"/>
                      <w:sz w:val="20"/>
                      <w:szCs w:val="20"/>
                    </w:rPr>
                    <w:t>/&gt;</w:t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E959AD" w14:paraId="2AEF283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1B38610" w14:textId="77777777" w:rsidR="00E959AD" w:rsidRPr="00BE6656" w:rsidRDefault="00E959AD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 w:rsidRPr="00BE6656">
                          <w:rPr>
                            <w:sz w:val="20"/>
                            <w:szCs w:val="20"/>
                          </w:rPr>
                          <w:t>&lt;</w:t>
                        </w:r>
                        <w:proofErr w:type="spellStart"/>
                        <w:r w:rsidRPr="00BE6656">
                          <w:rPr>
                            <w:sz w:val="20"/>
                            <w:szCs w:val="20"/>
                          </w:rPr>
                          <w:t>Details_Load</w:t>
                        </w:r>
                        <w:proofErr w:type="spellEnd"/>
                        <w:r w:rsidRPr="00BE6656">
                          <w:rPr>
                            <w:sz w:val="20"/>
                            <w:szCs w:val="20"/>
                          </w:rPr>
                          <w:t>/&gt;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F2AE063" w14:textId="77777777" w:rsidR="00E959AD" w:rsidRPr="00B77EA3" w:rsidRDefault="00E959AD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B794C2B" w14:textId="77777777" w:rsidR="00E959AD" w:rsidRDefault="00E959AD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E959AD" w14:paraId="0AE98467" w14:textId="77777777" w:rsidTr="006C42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789D5A7C" w14:textId="77777777" w:rsidR="00E959AD" w:rsidRDefault="00E959AD" w:rsidP="005A5DC6">
                  <w:pPr>
                    <w:jc w:val="center"/>
                    <w:rPr>
                      <w:rStyle w:val="Strong"/>
                    </w:rPr>
                  </w:pP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7A5459A" w14:textId="77777777" w:rsidR="00E959AD" w:rsidRPr="006208CB" w:rsidRDefault="00E959AD" w:rsidP="000A7C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p w14:paraId="2A6BF6D8" w14:textId="77777777" w:rsidR="00E959AD" w:rsidRPr="00BE6656" w:rsidRDefault="00E959AD" w:rsidP="003F226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DC90791" w14:textId="0D0902AF" w:rsidR="005273D5" w:rsidRDefault="005273D5" w:rsidP="000A7C6B">
            <w:pPr>
              <w:rPr>
                <w:rStyle w:val="Strong"/>
              </w:rPr>
            </w:pPr>
          </w:p>
        </w:tc>
      </w:tr>
    </w:tbl>
    <w:p w14:paraId="517E3C09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77C9F025" w14:textId="77777777" w:rsidTr="005B3D16">
        <w:tc>
          <w:tcPr>
            <w:tcW w:w="11016" w:type="dxa"/>
          </w:tcPr>
          <w:p w14:paraId="72D1FBF5" w14:textId="75816A6D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633137"/>
            <w:r w:rsidR="00E959AD">
              <w:t>Connector Definitions</w:t>
            </w:r>
            <w:bookmarkEnd w:id="13"/>
          </w:p>
          <w:p w14:paraId="03BB06D7" w14:textId="00DCBBA2" w:rsidR="00132707" w:rsidRDefault="00E959AD" w:rsidP="000A7C6B">
            <w:r>
              <w:t>No Data</w:t>
            </w:r>
          </w:p>
          <w:p w14:paraId="39020ECB" w14:textId="2DB8BD01" w:rsidR="00EF37BF" w:rsidRPr="009C0A33" w:rsidRDefault="00EF37BF" w:rsidP="000A7C6B"/>
          <w:p w14:paraId="679C18BD" w14:textId="77777777" w:rsidR="000F2729" w:rsidRDefault="000F2729" w:rsidP="000A7C6B"/>
          <w:p w14:paraId="6A6DFD00" w14:textId="2337A981" w:rsidR="00E12C21" w:rsidRDefault="00E12C21" w:rsidP="000A7C6B"/>
          <w:p w14:paraId="6361EB0C" w14:textId="77777777" w:rsidR="00D72EE8" w:rsidRDefault="00D72EE8" w:rsidP="00D72EE8"/>
          <w:p w14:paraId="3E83133F" w14:textId="296E810C" w:rsidR="00D72EE8" w:rsidRPr="009C0A33" w:rsidRDefault="00D72EE8" w:rsidP="00D72EE8"/>
          <w:p w14:paraId="617F9D7F" w14:textId="733D43C1" w:rsidR="00132707" w:rsidRDefault="00132707" w:rsidP="000A7C6B"/>
        </w:tc>
      </w:tr>
    </w:tbl>
    <w:p w14:paraId="190EA192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346C322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15927B1" w14:textId="62475A97" w:rsidR="00104BD8" w:rsidRDefault="00E959AD" w:rsidP="000A7C6B">
            <w:pPr>
              <w:pStyle w:val="Heading1"/>
            </w:pPr>
            <w:bookmarkStart w:id="14" w:name="_Toc218633138"/>
            <w:r>
              <w:t>Interaction Information</w:t>
            </w:r>
            <w:bookmarkEnd w:id="14"/>
          </w:p>
          <w:p w14:paraId="3454A058" w14:textId="3AC94160" w:rsidR="00104BD8" w:rsidRDefault="00E959AD" w:rsidP="000A7C6B">
            <w:r>
              <w:t>No Data</w:t>
            </w:r>
          </w:p>
          <w:p w14:paraId="0B5EB84E" w14:textId="0B7B7EBE" w:rsidR="00104BD8" w:rsidRDefault="00104BD8" w:rsidP="000A7C6B">
            <w:pPr>
              <w:rPr>
                <w:rStyle w:val="A3"/>
              </w:rPr>
            </w:pPr>
          </w:p>
          <w:p w14:paraId="4BD1385D" w14:textId="77777777" w:rsidR="00104BD8" w:rsidRDefault="00104BD8" w:rsidP="000A7C6B"/>
        </w:tc>
      </w:tr>
    </w:tbl>
    <w:p w14:paraId="35CE0C37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8D1C111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CB77D56" w14:textId="455A0409" w:rsidR="00A61A59" w:rsidRDefault="00E959AD" w:rsidP="000A7C6B">
            <w:pPr>
              <w:pStyle w:val="Heading1"/>
            </w:pPr>
            <w:bookmarkStart w:id="15" w:name="_Toc218633139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930587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502089" w14:textId="72244F8B" w:rsidR="00A9531D" w:rsidRDefault="00E959AD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FD0EDF" w14:textId="59B3304A" w:rsidR="00A9531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E959AD" w14:paraId="6800D26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177973" w14:textId="0293DB89" w:rsidR="00E959AD" w:rsidRDefault="00E959AD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9B25AA" w14:textId="7D59D9C1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E959AD" w14:paraId="3D4F271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03B92D" w14:textId="209BEEDC" w:rsidR="00E959AD" w:rsidRDefault="00E959AD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E3C6D2" w14:textId="192727C5" w:rsidR="00E959A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E959AD" w14:paraId="0667DF5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7133D4" w14:textId="59F0623A" w:rsidR="00E959AD" w:rsidRDefault="00E959AD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DE1F6A" w14:textId="75F51F70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6.58288 mm</w:t>
                  </w:r>
                </w:p>
              </w:tc>
            </w:tr>
            <w:tr w:rsidR="00E959AD" w14:paraId="35EB78B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17FD39" w14:textId="2583FF18" w:rsidR="00E959AD" w:rsidRDefault="00E959AD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5A2FE1" w14:textId="53DE0F0A" w:rsidR="00E959A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0.329144 mm</w:t>
                  </w:r>
                </w:p>
              </w:tc>
            </w:tr>
            <w:tr w:rsidR="00E959AD" w14:paraId="753C318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491DC0" w14:textId="214505C6" w:rsidR="00E959AD" w:rsidRDefault="00E959AD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074058" w14:textId="6FFB4EF9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5EBE3301" w14:textId="77777777" w:rsidR="00690657" w:rsidRDefault="00690657" w:rsidP="00690657"/>
          <w:p w14:paraId="41B79789" w14:textId="579A6E86" w:rsidR="00A9531D" w:rsidRPr="00690657" w:rsidRDefault="00E959AD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F3BCBD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3D4B5F" w14:textId="1A9B1A13" w:rsidR="007107BE" w:rsidRDefault="00E959AD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8144DE" w14:textId="0AC4BDF0" w:rsidR="007107BE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570587</w:t>
                  </w:r>
                </w:p>
              </w:tc>
            </w:tr>
            <w:tr w:rsidR="00E959AD" w14:paraId="476DB30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435C61" w14:textId="56795760" w:rsidR="00E959AD" w:rsidRDefault="00E959AD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3BB3CF" w14:textId="0819F431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371941</w:t>
                  </w:r>
                </w:p>
              </w:tc>
            </w:tr>
            <w:tr w:rsidR="00E959AD" w14:paraId="64E05DF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517739" w14:textId="0E80E3C2" w:rsidR="00E959AD" w:rsidRDefault="00E959AD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57BC51" w14:textId="01AE50F6" w:rsidR="00E959A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69.405</w:t>
                  </w:r>
                </w:p>
              </w:tc>
            </w:tr>
            <w:tr w:rsidR="00E959AD" w14:paraId="035E575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E6C983" w14:textId="5549D390" w:rsidR="00E959AD" w:rsidRDefault="00E959AD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CD55B7" w14:textId="0C461A2D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99.2</w:t>
                  </w:r>
                </w:p>
              </w:tc>
            </w:tr>
            <w:tr w:rsidR="00E959AD" w14:paraId="6C0BB0F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301AF2" w14:textId="1791D339" w:rsidR="00E959AD" w:rsidRDefault="00E959AD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86A242" w14:textId="5060E82E" w:rsidR="00E959A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0.0194</w:t>
                  </w:r>
                </w:p>
              </w:tc>
            </w:tr>
            <w:tr w:rsidR="00E959AD" w14:paraId="744B19C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C7F5A1" w14:textId="0028A005" w:rsidR="00E959AD" w:rsidRDefault="00E959AD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26F9D4" w14:textId="318F8043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E959AD" w14:paraId="7B322A2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4F07BC" w14:textId="4E873A2F" w:rsidR="00E959AD" w:rsidRDefault="00E959AD" w:rsidP="00C16188">
                  <w:r>
                    <w:t>Time to complete mesh(</w:t>
                  </w:r>
                  <w:proofErr w:type="spellStart"/>
                  <w:proofErr w:type="gramStart"/>
                  <w:r>
                    <w:t>hh;mm</w:t>
                  </w:r>
                  <w:proofErr w:type="gramEnd"/>
                  <w:r>
                    <w:t>;ss</w:t>
                  </w:r>
                  <w:proofErr w:type="spellEnd"/>
                  <w:r>
                    <w:t xml:space="preserve">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E87737" w14:textId="34D00334" w:rsidR="00E959AD" w:rsidRDefault="00E959AD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00:00:33</w:t>
                  </w:r>
                </w:p>
              </w:tc>
            </w:tr>
            <w:tr w:rsidR="00E959AD" w14:paraId="19C6405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E53F6C" w14:textId="65A03E5F" w:rsidR="00E959AD" w:rsidRDefault="00E959AD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BF0240" w14:textId="77777777" w:rsidR="00E959AD" w:rsidRDefault="00E959AD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2B8357F3" w14:textId="6E24E165" w:rsidR="00A61A59" w:rsidRPr="00F077CB" w:rsidRDefault="00A61A59" w:rsidP="000A7C6B"/>
        </w:tc>
      </w:tr>
    </w:tbl>
    <w:p w14:paraId="51E8A76E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7703F75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56C0345" w14:textId="314C5691" w:rsidR="002C53F9" w:rsidRDefault="00E959AD" w:rsidP="000A7C6B">
            <w:pPr>
              <w:pStyle w:val="Heading1"/>
            </w:pPr>
            <w:bookmarkStart w:id="16" w:name="_Toc218633140"/>
            <w:r>
              <w:t>Sensor Details</w:t>
            </w:r>
            <w:bookmarkEnd w:id="16"/>
          </w:p>
          <w:p w14:paraId="2C0859F8" w14:textId="77AD90ED" w:rsidR="002C53F9" w:rsidRPr="00F077CB" w:rsidRDefault="00E959AD" w:rsidP="00E959AD">
            <w:r>
              <w:t>No Data</w:t>
            </w:r>
          </w:p>
        </w:tc>
      </w:tr>
    </w:tbl>
    <w:p w14:paraId="083F4678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633B5B41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E7F30B2" w14:textId="381A746A" w:rsidR="005F5B79" w:rsidRDefault="00E959AD" w:rsidP="000A7C6B">
            <w:pPr>
              <w:pStyle w:val="Heading1"/>
            </w:pPr>
            <w:bookmarkStart w:id="17" w:name="_Toc218633141"/>
            <w:r>
              <w:lastRenderedPageBreak/>
              <w:t>Resultant Forces</w:t>
            </w:r>
            <w:bookmarkEnd w:id="17"/>
          </w:p>
          <w:p w14:paraId="707C2B53" w14:textId="5529D28D" w:rsidR="005F5B79" w:rsidRPr="000B04D4" w:rsidRDefault="00E959AD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3D3EAEAF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697095C" w14:textId="6F6F12A0" w:rsidR="005F5B79" w:rsidRDefault="00E959AD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B4EF227" w14:textId="07390DDE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EAC92F1" w14:textId="1D4B9E77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D8DFA0C" w14:textId="07E9EA5D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BE77AD" w14:textId="3AB6B1BD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801EF1B" w14:textId="2AB682A8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8380674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C03B2E" w14:textId="132A7DF6" w:rsidR="005F5B79" w:rsidRPr="004D2956" w:rsidRDefault="00E959A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AB11C0" w14:textId="32D5A3CA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D4DBE0" w14:textId="790AED21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0.999783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03F438" w14:textId="33D098C0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14.139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BCEC00" w14:textId="0DCD7C0D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-0.000153375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B685CE" w14:textId="36BF41FF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14.1743</w:t>
                  </w:r>
                </w:p>
              </w:tc>
            </w:tr>
          </w:tbl>
          <w:p w14:paraId="085C6916" w14:textId="3C645353" w:rsidR="005F5B79" w:rsidRPr="000B04D4" w:rsidRDefault="00E959AD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9FD38EB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C381568" w14:textId="1C5E9C4B" w:rsidR="005F5B79" w:rsidRDefault="00E959AD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E9A1B42" w14:textId="459D467A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914A312" w14:textId="2C77F09D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C0B931" w14:textId="005F386F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78D437F" w14:textId="003D979C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1634FE7" w14:textId="14838303" w:rsidR="005F5B79" w:rsidRDefault="00E959AD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97937C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7D6DB5" w14:textId="749EB333" w:rsidR="005F5B79" w:rsidRPr="004D2956" w:rsidRDefault="00E959AD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E68687" w14:textId="3DA58FC9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C3D7B7" w14:textId="10568364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23745D3" w14:textId="6004AB7A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7E67ED" w14:textId="55EDF97D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65B262" w14:textId="1445BA7F" w:rsidR="005F5B79" w:rsidRPr="004D2956" w:rsidRDefault="00E959AD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A5E0038" w14:textId="77777777" w:rsidR="005F5B79" w:rsidRDefault="005F5B79" w:rsidP="000A7C6B"/>
        </w:tc>
      </w:tr>
      <w:tr w:rsidR="005F5B79" w14:paraId="1E44757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728B091" w14:textId="58727B34" w:rsidR="00C6072D" w:rsidRPr="000B04D4" w:rsidRDefault="00E959AD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C5FE840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F0A905A" w14:textId="3F66EAF3" w:rsidR="00C6072D" w:rsidRDefault="00E959AD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350B945" w14:textId="0525C775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AE0472F" w14:textId="4E0D6D0F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917BBFB" w14:textId="78F9FC9E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E9357DD" w14:textId="6AC8EAA0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59E7E4C" w14:textId="1ACB9803" w:rsidR="00C6072D" w:rsidRDefault="00E959AD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5BC59B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5DB365" w14:textId="6A503914" w:rsidR="00C6072D" w:rsidRPr="004D2956" w:rsidRDefault="00E959A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B802DA" w14:textId="156186E8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526B3D" w14:textId="741DA64C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0.0879457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E901B6" w14:textId="295D2659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0.0406183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6F39B62" w14:textId="38DDFB6E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0.0510134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9CA03E" w14:textId="0F9370B4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0.109484</w:t>
                  </w:r>
                </w:p>
              </w:tc>
            </w:tr>
          </w:tbl>
          <w:p w14:paraId="55CAB099" w14:textId="7F19F342" w:rsidR="00C6072D" w:rsidRPr="000B04D4" w:rsidRDefault="00E959AD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74F5CF72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BE5C5CE" w14:textId="195C7187" w:rsidR="00C6072D" w:rsidRDefault="00E959AD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8E26314" w14:textId="181FC61A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FFFB7AE" w14:textId="74A45B1A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3657A4" w14:textId="3A770AD8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FCD08B7" w14:textId="5557FB10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7D44208" w14:textId="2BCFBDA0" w:rsidR="00C6072D" w:rsidRDefault="00E959AD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1832AD2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243E81" w14:textId="0A7BFC59" w:rsidR="00C6072D" w:rsidRPr="004D2956" w:rsidRDefault="00E959AD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7E9888" w14:textId="15FF7F6E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5AE5FB0" w14:textId="6047E9EE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99CB51" w14:textId="03E7E5DA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1996E0" w14:textId="2B477672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BDEEE8" w14:textId="5BAA7206" w:rsidR="00C6072D" w:rsidRPr="004D2956" w:rsidRDefault="00E959AD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76E3DA8E" w14:textId="0431E6D3" w:rsidR="005F5B79" w:rsidRDefault="005F5B79" w:rsidP="000A7C6B"/>
        </w:tc>
      </w:tr>
      <w:bookmarkEnd w:id="18"/>
      <w:bookmarkEnd w:id="19"/>
      <w:bookmarkEnd w:id="20"/>
    </w:tbl>
    <w:p w14:paraId="435A53A1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75AF91D9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457877C" w14:textId="328E3E40" w:rsidR="0050542D" w:rsidRPr="00E959AD" w:rsidRDefault="00E959AD" w:rsidP="00E959AD">
            <w:pPr>
              <w:pStyle w:val="Heading1"/>
            </w:pPr>
            <w:bookmarkStart w:id="21" w:name="_Toc218633142"/>
            <w:r>
              <w:t>Beams</w:t>
            </w:r>
            <w:bookmarkEnd w:id="21"/>
          </w:p>
          <w:p w14:paraId="56B1950A" w14:textId="1D08F9D5" w:rsidR="00EC2432" w:rsidRDefault="00E959AD" w:rsidP="00E959AD">
            <w:r>
              <w:rPr>
                <w:sz w:val="24"/>
                <w:szCs w:val="24"/>
              </w:rPr>
              <w:t>No Data</w:t>
            </w:r>
          </w:p>
        </w:tc>
      </w:tr>
    </w:tbl>
    <w:p w14:paraId="6B7B1D47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694A4E4B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D1F18E9" w14:textId="4C728D55" w:rsidR="00EC2432" w:rsidRDefault="00E959AD" w:rsidP="000A7C6B">
            <w:pPr>
              <w:pStyle w:val="Heading1"/>
            </w:pPr>
            <w:bookmarkStart w:id="22" w:name="_Toc218633143"/>
            <w:bookmarkStart w:id="23" w:name="_Toc243733152"/>
            <w:bookmarkStart w:id="24" w:name="_Toc245020120"/>
            <w:bookmarkStart w:id="25" w:name="_Toc245020152"/>
            <w:r>
              <w:lastRenderedPageBreak/>
              <w:t>Study Results</w:t>
            </w:r>
            <w:bookmarkEnd w:id="22"/>
          </w:p>
          <w:p w14:paraId="2F0878CA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E959AD" w14:paraId="58F08936" w14:textId="77777777" w:rsidTr="00C549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E34C3E" w14:textId="421D895F" w:rsidR="00E959AD" w:rsidRDefault="00E959AD" w:rsidP="00E959A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F0986C" w14:textId="683A4C7B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E146664" w14:textId="2F35042A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FA8C740" w14:textId="77E95354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9AD" w14:paraId="25C184D4" w14:textId="77777777" w:rsidTr="00C549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CCC7D8" w14:textId="16BADBCD" w:rsidR="00E959AD" w:rsidRPr="004D2956" w:rsidRDefault="00E959AD" w:rsidP="00E959A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11B5A2C" w14:textId="1ECD9BFA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E3BE460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3.196e+00N/m^2</w:t>
                  </w:r>
                </w:p>
                <w:p w14:paraId="015F2660" w14:textId="1AB50FF8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213371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A9F6526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9.067e+07N/m^2</w:t>
                  </w:r>
                </w:p>
                <w:p w14:paraId="3A4FE2EE" w14:textId="1FF82B6A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196616</w:t>
                  </w:r>
                </w:p>
              </w:tc>
            </w:tr>
            <w:tr w:rsidR="00E959AD" w14:paraId="72D33F6F" w14:textId="77777777" w:rsidTr="00C5490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C117915" w14:textId="26D64430" w:rsidR="00E959AD" w:rsidRDefault="00E959AD" w:rsidP="00E959A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02B58A" wp14:editId="1B82DD0F">
                        <wp:extent cx="6646545" cy="3672205"/>
                        <wp:effectExtent l="0" t="0" r="1905" b="444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5ED9B9" w14:textId="57DAD219" w:rsidR="00E959AD" w:rsidRPr="004D2956" w:rsidRDefault="00E959AD" w:rsidP="00E959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analysis-Stress-Stress1</w:t>
                  </w:r>
                </w:p>
              </w:tc>
            </w:tr>
          </w:tbl>
          <w:p w14:paraId="6988416B" w14:textId="77777777" w:rsidR="00E959AD" w:rsidRDefault="00E959A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E959AD" w14:paraId="73AF6ABC" w14:textId="77777777" w:rsidTr="00C549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DBF17D" w14:textId="1FAB465C" w:rsidR="00E959AD" w:rsidRDefault="00E959AD" w:rsidP="00E959A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CBEE7A" w14:textId="7168FCA8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887C4A" w14:textId="34E6AB64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814DEAE" w14:textId="7D780502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9AD" w14:paraId="7FD21F60" w14:textId="77777777" w:rsidTr="00C549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B9EB0F9" w14:textId="432E5A24" w:rsidR="00E959AD" w:rsidRPr="004D2956" w:rsidRDefault="00E959AD" w:rsidP="00E959A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1F811E8" w14:textId="430970DF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CA488C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24D3B5C5" w14:textId="104E053F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B9037C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2.137e-03mm</w:t>
                  </w:r>
                </w:p>
                <w:p w14:paraId="68F0FACB" w14:textId="74C778EC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4337</w:t>
                  </w:r>
                </w:p>
              </w:tc>
            </w:tr>
            <w:tr w:rsidR="00E959AD" w14:paraId="475D365C" w14:textId="77777777" w:rsidTr="00C5490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B0A99B7" w14:textId="4235DDD3" w:rsidR="00E959AD" w:rsidRDefault="00E959AD" w:rsidP="00E959A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78BD114" wp14:editId="237FE015">
                        <wp:extent cx="6646545" cy="3672205"/>
                        <wp:effectExtent l="0" t="0" r="1905" b="4445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B7D46E" w14:textId="05016DAE" w:rsidR="00E959AD" w:rsidRPr="004D2956" w:rsidRDefault="00E959AD" w:rsidP="00E959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analysis-Displacement-Displacement1</w:t>
                  </w:r>
                </w:p>
              </w:tc>
            </w:tr>
          </w:tbl>
          <w:p w14:paraId="7581E98E" w14:textId="77777777" w:rsidR="00E959AD" w:rsidRDefault="00E959A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E959AD" w14:paraId="2D034304" w14:textId="77777777" w:rsidTr="00C549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115436" w14:textId="0A7D5A7D" w:rsidR="00E959AD" w:rsidRDefault="00E959AD" w:rsidP="00E959A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D84D99" w14:textId="0F74E300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259FFB" w14:textId="1D2F960C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D7718E8" w14:textId="0CAAC950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9AD" w14:paraId="2373A27F" w14:textId="77777777" w:rsidTr="00C549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12EB5E9" w14:textId="1F11E5A6" w:rsidR="00E959AD" w:rsidRPr="004D2956" w:rsidRDefault="00E959AD" w:rsidP="00E959A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8059419" w14:textId="043961E1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56D8328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9.260e-12</w:t>
                  </w:r>
                </w:p>
                <w:p w14:paraId="790F3EA6" w14:textId="154D81A8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101310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BC11EF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7.580e-04</w:t>
                  </w:r>
                </w:p>
                <w:p w14:paraId="58E34FA7" w14:textId="0108BA4C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82398</w:t>
                  </w:r>
                </w:p>
              </w:tc>
            </w:tr>
            <w:tr w:rsidR="00E959AD" w14:paraId="127155B2" w14:textId="77777777" w:rsidTr="00C5490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62D9A09" w14:textId="70197DE6" w:rsidR="00E959AD" w:rsidRDefault="00E959AD" w:rsidP="00E959A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FFCA0E" wp14:editId="3EC15FBE">
                        <wp:extent cx="6646545" cy="3672205"/>
                        <wp:effectExtent l="0" t="0" r="1905" b="4445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7B1214" w14:textId="04EE9649" w:rsidR="00E959AD" w:rsidRPr="004D2956" w:rsidRDefault="00E959AD" w:rsidP="00E959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analysis-Strain-Strain1</w:t>
                  </w:r>
                </w:p>
              </w:tc>
            </w:tr>
          </w:tbl>
          <w:p w14:paraId="0A45C18D" w14:textId="77777777" w:rsidR="00E959AD" w:rsidRDefault="00E959A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19"/>
              <w:gridCol w:w="6886"/>
            </w:tblGrid>
            <w:tr w:rsidR="00E959AD" w14:paraId="4A5855D0" w14:textId="77777777" w:rsidTr="00E959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F04A3D" w14:textId="62BC88EE" w:rsidR="00E959AD" w:rsidRDefault="00E959AD" w:rsidP="00E959AD">
                  <w:r>
                    <w:t>Name</w:t>
                  </w:r>
                </w:p>
              </w:tc>
              <w:tc>
                <w:tcPr>
                  <w:tcW w:w="773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0CC7C4" w14:textId="3E1FD553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E959AD" w14:paraId="3E491CEB" w14:textId="77777777" w:rsidTr="00175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69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9E0DB76" w14:textId="6421BED8" w:rsidR="00E959AD" w:rsidRPr="004D2956" w:rsidRDefault="00E959AD" w:rsidP="00E959A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736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F17604" w14:textId="3E82323A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E959AD" w14:paraId="58906C55" w14:textId="77777777" w:rsidTr="00E959A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0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E73652" w14:textId="526747F2" w:rsidR="00E959AD" w:rsidRDefault="00E959AD" w:rsidP="00E959A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F3FDEB6" wp14:editId="7AA59E93">
                        <wp:extent cx="6646545" cy="3672205"/>
                        <wp:effectExtent l="0" t="0" r="1905" b="4445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1B9E2F" w14:textId="350876B2" w:rsidR="00E959AD" w:rsidRPr="004D2956" w:rsidRDefault="00E959AD" w:rsidP="00E959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analysis-Displacement-Displacement1{1}</w:t>
                  </w:r>
                </w:p>
              </w:tc>
            </w:tr>
          </w:tbl>
          <w:p w14:paraId="63EF41A4" w14:textId="77777777" w:rsidR="00E959AD" w:rsidRDefault="00E959AD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E959AD" w14:paraId="297CB3DD" w14:textId="77777777" w:rsidTr="00C5490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0E11C4" w14:textId="3F9BE325" w:rsidR="00E959AD" w:rsidRDefault="00E959AD" w:rsidP="00E959AD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CC6CB6" w14:textId="0F229A74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735A29" w14:textId="42ADABCF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4569AC8" w14:textId="22D82123" w:rsidR="00E959AD" w:rsidRDefault="00E959AD" w:rsidP="00E959A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E959AD" w14:paraId="6AD4DD17" w14:textId="77777777" w:rsidTr="00C5490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00CEA85" w14:textId="26743263" w:rsidR="00E959AD" w:rsidRPr="004D2956" w:rsidRDefault="00E959AD" w:rsidP="00E959A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8DC3DC" w14:textId="561A9F5F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0CC014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2.281e+00</w:t>
                  </w:r>
                </w:p>
                <w:p w14:paraId="2B9FBD11" w14:textId="2B319B6E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196616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941076A" w14:textId="77777777" w:rsidR="00E959AD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6.471e+07</w:t>
                  </w:r>
                </w:p>
                <w:p w14:paraId="2A250F9E" w14:textId="5EC63F41" w:rsidR="00E959AD" w:rsidRPr="004D2956" w:rsidRDefault="00E959AD" w:rsidP="00E959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213371</w:t>
                  </w:r>
                </w:p>
              </w:tc>
            </w:tr>
            <w:tr w:rsidR="00E959AD" w14:paraId="6929C7C9" w14:textId="77777777" w:rsidTr="00C5490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329A25" w14:textId="2DF35284" w:rsidR="00E959AD" w:rsidRDefault="00E959AD" w:rsidP="00E959AD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AB16160" wp14:editId="1FB4EAEF">
                        <wp:extent cx="6646545" cy="3672205"/>
                        <wp:effectExtent l="0" t="0" r="1905" b="4445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672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502860" w14:textId="2EEE29AD" w:rsidR="00E959AD" w:rsidRPr="004D2956" w:rsidRDefault="00E959AD" w:rsidP="00E959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 and plate-auger and shaft and plate analysis-Factor of Safety-Factor of Safety1</w:t>
                  </w:r>
                </w:p>
              </w:tc>
            </w:tr>
          </w:tbl>
          <w:p w14:paraId="7BB09BD5" w14:textId="77777777" w:rsidR="00E959AD" w:rsidRPr="000B04D4" w:rsidRDefault="00E959AD" w:rsidP="000A7C6B"/>
          <w:bookmarkEnd w:id="23"/>
          <w:bookmarkEnd w:id="24"/>
          <w:bookmarkEnd w:id="25"/>
          <w:p w14:paraId="78E7A24D" w14:textId="674E1CD1" w:rsidR="00EC2432" w:rsidRDefault="00EC2432" w:rsidP="000A7C6B"/>
        </w:tc>
      </w:tr>
    </w:tbl>
    <w:p w14:paraId="62AA89DB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1AA7CADC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1977672" w14:textId="6F4B54EC" w:rsidR="000B1701" w:rsidRDefault="00E959AD" w:rsidP="00E959AD">
            <w:pPr>
              <w:pStyle w:val="Heading1"/>
            </w:pPr>
            <w:bookmarkStart w:id="26" w:name="_Toc218633144"/>
            <w:r>
              <w:lastRenderedPageBreak/>
              <w:t>Conclusion</w:t>
            </w:r>
            <w:bookmarkEnd w:id="26"/>
          </w:p>
        </w:tc>
      </w:tr>
    </w:tbl>
    <w:p w14:paraId="0CEFF02E" w14:textId="542F8C24" w:rsidR="00AC3438" w:rsidRPr="00AC3438" w:rsidRDefault="00AC3438" w:rsidP="00E959AD"/>
    <w:sectPr w:rsidR="00AC3438" w:rsidRPr="00AC3438" w:rsidSect="001E249D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0830E" w14:textId="77777777" w:rsidR="001E249D" w:rsidRDefault="001E249D" w:rsidP="00F25CD7">
      <w:pPr>
        <w:spacing w:after="0" w:line="240" w:lineRule="auto"/>
      </w:pPr>
      <w:r>
        <w:separator/>
      </w:r>
    </w:p>
  </w:endnote>
  <w:endnote w:type="continuationSeparator" w:id="0">
    <w:p w14:paraId="17608479" w14:textId="77777777" w:rsidR="001E249D" w:rsidRDefault="001E249D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1104E294" w14:textId="77777777" w:rsidTr="003E1AE9">
      <w:tc>
        <w:tcPr>
          <w:tcW w:w="867" w:type="pct"/>
        </w:tcPr>
        <w:p w14:paraId="4FD6E0EA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0F37063" wp14:editId="362B3BFD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017F617B" w14:textId="5FE16132" w:rsidR="00FD315C" w:rsidRDefault="00E959AD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ECB5173" w14:textId="06ECE12C" w:rsidR="00FD315C" w:rsidRDefault="00E959AD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 and plate</w:t>
          </w:r>
        </w:p>
      </w:tc>
      <w:tc>
        <w:tcPr>
          <w:tcW w:w="0" w:type="auto"/>
          <w:vAlign w:val="bottom"/>
        </w:tcPr>
        <w:p w14:paraId="2900713C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3750672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45B62F43" w14:textId="77777777" w:rsidTr="00BF0BC4">
      <w:tc>
        <w:tcPr>
          <w:tcW w:w="1908" w:type="dxa"/>
        </w:tcPr>
        <w:p w14:paraId="42881858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3A93154" wp14:editId="7CD623E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7A1ACE9E" w14:textId="79898449" w:rsidR="00FD315C" w:rsidRDefault="00E959AD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71757DC1" w14:textId="6FADE18A" w:rsidR="00FD315C" w:rsidRDefault="00E959AD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 and plate</w:t>
          </w:r>
        </w:p>
      </w:tc>
      <w:tc>
        <w:tcPr>
          <w:tcW w:w="360" w:type="dxa"/>
          <w:vAlign w:val="bottom"/>
        </w:tcPr>
        <w:p w14:paraId="436646C8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93FF78D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F86DC" w14:textId="77777777" w:rsidR="001E249D" w:rsidRDefault="001E249D" w:rsidP="00F25CD7">
      <w:pPr>
        <w:spacing w:after="0" w:line="240" w:lineRule="auto"/>
      </w:pPr>
      <w:r>
        <w:separator/>
      </w:r>
    </w:p>
  </w:footnote>
  <w:footnote w:type="continuationSeparator" w:id="0">
    <w:p w14:paraId="3511F8B1" w14:textId="77777777" w:rsidR="001E249D" w:rsidRDefault="001E249D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AD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0BEC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249D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026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3EA9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AEE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1630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051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59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45A6"/>
  <w15:docId w15:val="{DF57A929-054C-49F1-8B11-DD94C1BA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\Document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21</TotalTime>
  <Pages>10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3</cp:revision>
  <cp:lastPrinted>2026-01-07T07:15:00Z</cp:lastPrinted>
  <dcterms:created xsi:type="dcterms:W3CDTF">2026-01-07T07:15:00Z</dcterms:created>
  <dcterms:modified xsi:type="dcterms:W3CDTF">2026-01-07T07:36:00Z</dcterms:modified>
</cp:coreProperties>
</file>