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B3ABB01" w14:textId="77777777" w:rsidTr="00A43A5B">
        <w:trPr>
          <w:cantSplit/>
          <w:trHeight w:val="4488"/>
        </w:trPr>
        <w:tc>
          <w:tcPr>
            <w:tcW w:w="6285" w:type="dxa"/>
          </w:tcPr>
          <w:p w14:paraId="7EF08267" w14:textId="777D4DC7" w:rsidR="00F448BC" w:rsidRDefault="000311B8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1DC25B" wp14:editId="219D10DC">
                  <wp:extent cx="3853815" cy="2030095"/>
                  <wp:effectExtent l="0" t="0" r="0" b="825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4B4A87D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BC7B1DC" w14:textId="370CE841" w:rsidR="00B77317" w:rsidRPr="00CD1539" w:rsidRDefault="000311B8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blenderaugershortonly</w:t>
                  </w:r>
                </w:p>
                <w:p w14:paraId="66FF3C4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68B87DA1" w14:textId="15168861" w:rsidR="00B77317" w:rsidRPr="00CD1539" w:rsidRDefault="000311B8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Sunday, January 4,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8B883C6" w14:textId="11B86259" w:rsidR="00B77317" w:rsidRPr="00CD1539" w:rsidRDefault="000311B8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blade analysis small</w:t>
                  </w:r>
                </w:p>
                <w:p w14:paraId="29A40731" w14:textId="1DD2416E" w:rsidR="00B77317" w:rsidRPr="006A441F" w:rsidRDefault="000311B8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510C443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1B07409" w14:textId="6E47C4E6" w:rsidR="00B77317" w:rsidRDefault="000311B8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4007DE31" w14:textId="34C1FB54" w:rsidR="000311B8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385358" w:history="1">
                        <w:r w:rsidR="000311B8" w:rsidRPr="00AB2C65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0311B8">
                          <w:rPr>
                            <w:noProof/>
                            <w:webHidden/>
                          </w:rPr>
                          <w:tab/>
                        </w:r>
                        <w:r w:rsidR="000311B8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311B8">
                          <w:rPr>
                            <w:noProof/>
                            <w:webHidden/>
                          </w:rPr>
                          <w:instrText xml:space="preserve"> PAGEREF _Toc218385358 \h </w:instrText>
                        </w:r>
                        <w:r w:rsidR="000311B8">
                          <w:rPr>
                            <w:noProof/>
                            <w:webHidden/>
                          </w:rPr>
                        </w:r>
                        <w:r w:rsidR="000311B8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311B8">
                          <w:rPr>
                            <w:noProof/>
                            <w:webHidden/>
                          </w:rPr>
                          <w:t>1</w:t>
                        </w:r>
                        <w:r w:rsidR="000311B8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8E3DED6" w14:textId="06DD01F8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59" w:history="1">
                        <w:r w:rsidRPr="00AB2C65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_Toc218385359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E873D6" w14:textId="12EE1CC1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0" w:history="1">
                        <w:r w:rsidRPr="00AB2C65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B0A624" w14:textId="76ED228F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1" w:history="1">
                        <w:r w:rsidRPr="00AB2C65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E2A545" w14:textId="360DDF14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2" w:history="1">
                        <w:r w:rsidRPr="00AB2C65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EB1B03" w14:textId="690D4753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3" w:history="1">
                        <w:r w:rsidRPr="00AB2C65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781EDA" w14:textId="73857499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4" w:history="1">
                        <w:r w:rsidRPr="00AB2C65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9446618" w14:textId="62FE74CE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5" w:history="1">
                        <w:r w:rsidRPr="00AB2C65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00D527B" w14:textId="5C0899EF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6" w:history="1">
                        <w:r w:rsidRPr="00AB2C65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21EF28" w14:textId="159AAF67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7" w:history="1">
                        <w:r w:rsidRPr="00AB2C65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2E0AD65" w14:textId="22CB85E0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8" w:history="1">
                        <w:r w:rsidRPr="00AB2C65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68C9B1" w14:textId="09CFEE05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69" w:history="1">
                        <w:r w:rsidRPr="00AB2C65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F0E6884" w14:textId="4E63FCFF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70" w:history="1">
                        <w:r w:rsidRPr="00AB2C65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_Toc218385370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CC41EE" w14:textId="38EED7EF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71" w:history="1">
                        <w:r w:rsidRPr="00AB2C65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0A2738" w14:textId="0E1B177A" w:rsidR="000311B8" w:rsidRDefault="000311B8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218385372" w:history="1">
                        <w:r w:rsidRPr="00AB2C65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_Toc218385372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60790E" w14:textId="018F6E6F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F45FE55" w14:textId="77777777" w:rsidR="00F448BC" w:rsidRDefault="00F448BC" w:rsidP="00A5373F"/>
        </w:tc>
      </w:tr>
      <w:tr w:rsidR="00F448BC" w14:paraId="0675F4DF" w14:textId="77777777" w:rsidTr="00BE081A">
        <w:trPr>
          <w:cantSplit/>
          <w:trHeight w:val="3924"/>
        </w:trPr>
        <w:tc>
          <w:tcPr>
            <w:tcW w:w="6285" w:type="dxa"/>
          </w:tcPr>
          <w:p w14:paraId="6724CAB6" w14:textId="522B0529" w:rsidR="00C27B5D" w:rsidRDefault="000311B8" w:rsidP="00C27B5D">
            <w:pPr>
              <w:pStyle w:val="Heading1"/>
            </w:pPr>
            <w:bookmarkStart w:id="0" w:name="_Toc218385358"/>
            <w:r>
              <w:t>Description</w:t>
            </w:r>
            <w:bookmarkEnd w:id="0"/>
          </w:p>
          <w:p w14:paraId="09818E8C" w14:textId="459CC110" w:rsidR="00F448BC" w:rsidRPr="00E65D6E" w:rsidRDefault="000311B8" w:rsidP="00FF408C">
            <w:r>
              <w:t>No Data</w:t>
            </w:r>
          </w:p>
        </w:tc>
        <w:tc>
          <w:tcPr>
            <w:tcW w:w="4713" w:type="dxa"/>
            <w:vMerge/>
          </w:tcPr>
          <w:p w14:paraId="4A464FF3" w14:textId="77777777" w:rsidR="00F448BC" w:rsidRPr="00A33AA4" w:rsidRDefault="00F448BC" w:rsidP="00840CC7">
            <w:pPr>
              <w:pStyle w:val="TOC3"/>
            </w:pPr>
          </w:p>
        </w:tc>
      </w:tr>
    </w:tbl>
    <w:p w14:paraId="763FCF72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398FA80" w14:textId="77777777" w:rsidTr="00DD03CF">
        <w:tc>
          <w:tcPr>
            <w:tcW w:w="11016" w:type="dxa"/>
          </w:tcPr>
          <w:p w14:paraId="090650B6" w14:textId="134FB337" w:rsidR="00343025" w:rsidRDefault="000311B8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385359"/>
            <w:r>
              <w:lastRenderedPageBreak/>
              <w:t>Assumptions</w:t>
            </w:r>
            <w:bookmarkEnd w:id="4"/>
          </w:p>
          <w:p w14:paraId="0CCC45A8" w14:textId="0E5D64AE" w:rsidR="00A96F2C" w:rsidRDefault="00A96F2C" w:rsidP="00A96F2C"/>
        </w:tc>
      </w:tr>
    </w:tbl>
    <w:p w14:paraId="6ECECA60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114A5296" w14:textId="77777777" w:rsidTr="00ED5A01">
        <w:tc>
          <w:tcPr>
            <w:tcW w:w="11016" w:type="dxa"/>
          </w:tcPr>
          <w:p w14:paraId="0E36C8D4" w14:textId="1329DCAF" w:rsidR="00FF408C" w:rsidRDefault="000311B8" w:rsidP="00FF408C">
            <w:pPr>
              <w:pStyle w:val="Heading1"/>
            </w:pPr>
            <w:bookmarkStart w:id="5" w:name="_Toc218385360"/>
            <w:r>
              <w:t>Model Information</w:t>
            </w:r>
            <w:bookmarkEnd w:id="5"/>
          </w:p>
          <w:p w14:paraId="66C31B8B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352451D4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9E0C905" w14:textId="77777777" w:rsidTr="00077EA0">
                    <w:tc>
                      <w:tcPr>
                        <w:tcW w:w="8640" w:type="dxa"/>
                      </w:tcPr>
                      <w:p w14:paraId="66049BFB" w14:textId="0428213B" w:rsidR="00077EA0" w:rsidRDefault="000311B8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28F8285" wp14:editId="28997152">
                              <wp:extent cx="5349240" cy="2818130"/>
                              <wp:effectExtent l="0" t="0" r="3810" b="127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181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F8CA0AE" w14:textId="2E69084C" w:rsidR="00C16188" w:rsidRDefault="000311B8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blenderaugershortonly</w:t>
                  </w:r>
                </w:p>
                <w:p w14:paraId="70FD0135" w14:textId="5D0DE4E0" w:rsidR="00C16188" w:rsidRDefault="000311B8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rFonts w:ascii="MS Mincho" w:eastAsia="MS Mincho" w:hAnsi="MS Mincho" w:cs="MS Mincho" w:hint="eastAsia"/>
                      <w:noProof/>
                      <w:sz w:val="20"/>
                      <w:szCs w:val="20"/>
                    </w:rPr>
                    <w:t>默</w:t>
                  </w:r>
                  <w:r>
                    <w:rPr>
                      <w:rStyle w:val="Strong"/>
                      <w:rFonts w:ascii="SimSun" w:eastAsia="SimSun" w:hAnsi="SimSun" w:cs="SimSun" w:hint="eastAsia"/>
                      <w:noProof/>
                      <w:sz w:val="20"/>
                      <w:szCs w:val="20"/>
                    </w:rPr>
                    <w:t>认</w:t>
                  </w:r>
                </w:p>
              </w:tc>
            </w:tr>
            <w:tr w:rsidR="00C16188" w14:paraId="11EE24D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640A5B" w14:textId="4DFB7C89" w:rsidR="00C16188" w:rsidRPr="0044448A" w:rsidRDefault="000311B8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3621DB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8074502" w14:textId="573CE238" w:rsidR="00C16188" w:rsidRDefault="000311B8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EF4AD2" w14:textId="27A9E021" w:rsidR="00C1618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16461C" w14:textId="40501AAD" w:rsidR="00C1618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8C889E" w14:textId="400E1CC0" w:rsidR="00C1618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681D97D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619F8BA" w14:textId="3CD6261E" w:rsidR="00C16188" w:rsidRDefault="000311B8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1D67C0DA" w14:textId="4730E3C6" w:rsidR="004B3022" w:rsidRPr="0044448A" w:rsidRDefault="000311B8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99F01CA" wp14:editId="72A7C0B9">
                        <wp:extent cx="1562735" cy="82296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22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05E3766" w14:textId="3895F66A" w:rsidR="00C16188" w:rsidRPr="0044448A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76AC18" w14:textId="77777777" w:rsidR="000311B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Mass:0.0931969 kg</w:t>
                  </w:r>
                </w:p>
                <w:p w14:paraId="71AAA0C2" w14:textId="77777777" w:rsidR="000311B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Volume:1.16496e-05 m^3</w:t>
                  </w:r>
                </w:p>
                <w:p w14:paraId="4D7862E0" w14:textId="77777777" w:rsidR="000311B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F0C53AA" w14:textId="77777777" w:rsidR="000311B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Weight:0.91333 N</w:t>
                  </w:r>
                </w:p>
                <w:p w14:paraId="2980137B" w14:textId="1E75FA3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6CC065C" w14:textId="77777777" w:rsidR="000311B8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C:\Users\User01\Desktop\vffs\design\design\blenderaugershortonly.SLDPRT</w:t>
                  </w:r>
                </w:p>
                <w:p w14:paraId="31781DD7" w14:textId="2C1CC1AD" w:rsidR="00C16188" w:rsidRPr="0044448A" w:rsidRDefault="000311B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01:03:50 2026</w:t>
                  </w:r>
                </w:p>
              </w:tc>
            </w:tr>
          </w:tbl>
          <w:p w14:paraId="7D005859" w14:textId="26717FBC" w:rsidR="00FF408C" w:rsidRDefault="00FF408C" w:rsidP="00A96F2C"/>
        </w:tc>
      </w:tr>
    </w:tbl>
    <w:p w14:paraId="6B4EF62B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783D0EF0" w14:textId="77777777" w:rsidTr="005E294F">
        <w:tc>
          <w:tcPr>
            <w:tcW w:w="11016" w:type="dxa"/>
          </w:tcPr>
          <w:p w14:paraId="4F46B9DE" w14:textId="492A877E" w:rsidR="00B35001" w:rsidRPr="00B35001" w:rsidRDefault="000311B8" w:rsidP="00B35001">
            <w:pPr>
              <w:pStyle w:val="Heading1"/>
            </w:pPr>
            <w:bookmarkStart w:id="6" w:name="_Toc218385361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07"/>
              <w:gridCol w:w="5298"/>
            </w:tblGrid>
            <w:tr w:rsidR="00B35001" w14:paraId="7A0A2B1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55695D" w14:textId="3CAA44A3" w:rsidR="00B35001" w:rsidRDefault="000311B8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B80E51" w14:textId="139987A8" w:rsidR="00B35001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blade analysis small</w:t>
                  </w:r>
                </w:p>
              </w:tc>
            </w:tr>
            <w:tr w:rsidR="000311B8" w14:paraId="1006B0F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2D8291" w14:textId="6BC02EAD" w:rsidR="000311B8" w:rsidRDefault="000311B8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F6E045" w14:textId="46CB841B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0311B8" w14:paraId="53BD326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B002E4" w14:textId="1C440A8A" w:rsidR="000311B8" w:rsidRDefault="000311B8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6BD452" w14:textId="79551789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311B8" w14:paraId="6A00618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878395" w14:textId="2BAACB91" w:rsidR="000311B8" w:rsidRDefault="000311B8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FCD36" w14:textId="52504ABF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311B8" w14:paraId="4009A22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E95575" w14:textId="4C9E9E10" w:rsidR="000311B8" w:rsidRDefault="000311B8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802B4B" w14:textId="7C22BB3A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0311B8" w14:paraId="333BDA1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C9E9FF" w14:textId="1A29C0C7" w:rsidR="000311B8" w:rsidRDefault="000311B8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22DB16" w14:textId="4ED55CC5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0311B8" w14:paraId="3B9274A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BCAEB3" w14:textId="7C9257E6" w:rsidR="000311B8" w:rsidRDefault="000311B8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86CDD0" w14:textId="154310F6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0D243C1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290E6A" w14:textId="42222648" w:rsidR="000311B8" w:rsidRDefault="000311B8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1ACC81" w14:textId="33236F86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311B8" w14:paraId="220A020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4456E5" w14:textId="74FD1604" w:rsidR="000311B8" w:rsidRDefault="000311B8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C635C7" w14:textId="2C42963C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1AFDA43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C37E07" w14:textId="0F907E9C" w:rsidR="000311B8" w:rsidRDefault="000311B8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C6BAEC" w14:textId="3555F0DA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66E802F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ED1BC7" w14:textId="6DC76492" w:rsidR="000311B8" w:rsidRDefault="000311B8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4F9A86" w14:textId="156A2BE1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513FCAD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3C603F" w14:textId="17554DCF" w:rsidR="000311B8" w:rsidRDefault="000311B8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452F99" w14:textId="3E96BE6A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311B8" w14:paraId="3DD7EC4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321E74" w14:textId="1F8F8C66" w:rsidR="000311B8" w:rsidRDefault="000311B8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C6FCAB" w14:textId="6109F886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6581C3D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EA7CD6" w14:textId="3E429985" w:rsidR="000311B8" w:rsidRDefault="000311B8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C4085D" w14:textId="1C0866AD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311B8" w14:paraId="596EDB2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F21722" w14:textId="0CDA6D11" w:rsidR="000311B8" w:rsidRDefault="000311B8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6E4C39" w14:textId="3296EF5B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53A85C6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59DC4C" w14:textId="7CEE0F18" w:rsidR="000311B8" w:rsidRDefault="000311B8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6548D9" w14:textId="53C5FB96" w:rsidR="000311B8" w:rsidRDefault="000311B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311B8" w14:paraId="426D0C2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29F4E6" w14:textId="6C76FD6A" w:rsidR="000311B8" w:rsidRDefault="000311B8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A4E835" w14:textId="2BE4CAE3" w:rsidR="000311B8" w:rsidRDefault="000311B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(C:\Users\User01\Desktop\vffs\design\design)</w:t>
                  </w:r>
                </w:p>
              </w:tc>
            </w:tr>
          </w:tbl>
          <w:p w14:paraId="151C42D8" w14:textId="50A5DBB2" w:rsidR="005E294F" w:rsidRDefault="005E294F" w:rsidP="00A96F2C"/>
        </w:tc>
      </w:tr>
      <w:bookmarkEnd w:id="1"/>
      <w:bookmarkEnd w:id="2"/>
      <w:bookmarkEnd w:id="3"/>
    </w:tbl>
    <w:p w14:paraId="59730F69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1C0BB0F9" w14:textId="77777777" w:rsidTr="00E80CD9">
        <w:tc>
          <w:tcPr>
            <w:tcW w:w="11016" w:type="dxa"/>
          </w:tcPr>
          <w:p w14:paraId="2E2323A9" w14:textId="01C33678" w:rsidR="00F33129" w:rsidRPr="00B35001" w:rsidRDefault="000311B8" w:rsidP="000A7C6B">
            <w:pPr>
              <w:pStyle w:val="Heading1"/>
            </w:pPr>
            <w:bookmarkStart w:id="7" w:name="_Toc218385362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69B4D0B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1BCF2F" w14:textId="4D38C9E3" w:rsidR="00F33129" w:rsidRDefault="000311B8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E7E7CF" w14:textId="75B79160" w:rsidR="00F33129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0311B8" w14:paraId="4803E3F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08E626" w14:textId="584DBF44" w:rsidR="000311B8" w:rsidRDefault="000311B8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7217B3" w14:textId="39AF7E8D" w:rsidR="000311B8" w:rsidRDefault="000311B8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0311B8" w14:paraId="0B5DC67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6B1558" w14:textId="27930DE2" w:rsidR="000311B8" w:rsidRDefault="000311B8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1EA2F1" w14:textId="4F88645A" w:rsidR="000311B8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0311B8" w14:paraId="234F97D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A2163E" w14:textId="3F80C5D5" w:rsidR="000311B8" w:rsidRDefault="000311B8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3C2476" w14:textId="4A325518" w:rsidR="000311B8" w:rsidRDefault="000311B8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0311B8" w14:paraId="1958FB4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33F7A8" w14:textId="05ABB167" w:rsidR="000311B8" w:rsidRDefault="000311B8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B09BE2" w14:textId="26C16628" w:rsidR="000311B8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6739AF1" w14:textId="005D98B8" w:rsidR="00F33129" w:rsidRDefault="00F33129" w:rsidP="000A7C6B"/>
        </w:tc>
      </w:tr>
    </w:tbl>
    <w:p w14:paraId="0790F463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727A658B" w14:textId="77777777" w:rsidTr="005273D5">
        <w:trPr>
          <w:trHeight w:val="4158"/>
        </w:trPr>
        <w:tc>
          <w:tcPr>
            <w:tcW w:w="11136" w:type="dxa"/>
          </w:tcPr>
          <w:p w14:paraId="5EFC28B8" w14:textId="3B54BE2C" w:rsidR="00E80CD9" w:rsidRPr="00AC3438" w:rsidRDefault="000311B8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385363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F88DEB4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B301E0" w14:textId="3D081D5C" w:rsidR="00E80CD9" w:rsidRPr="003E6C57" w:rsidRDefault="000311B8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5B987D" w14:textId="7037409E" w:rsidR="00E80CD9" w:rsidRPr="003E6C57" w:rsidRDefault="000311B8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F5AA09" w14:textId="0D281152" w:rsidR="00E80CD9" w:rsidRPr="003E6C57" w:rsidRDefault="000311B8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AE7379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40D48B83" w14:textId="3A586A7E" w:rsidR="00E80CD9" w:rsidRPr="00577134" w:rsidRDefault="000311B8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FA396A" wp14:editId="73E9FD4F">
                        <wp:extent cx="1904365" cy="1003300"/>
                        <wp:effectExtent l="0" t="0" r="635" b="635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BAD8D1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F8FEA0" w14:textId="619B42AA" w:rsidR="00E80CD9" w:rsidRPr="00BE6656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4D1864" w14:textId="2BD717AA" w:rsidR="00E80CD9" w:rsidRPr="00BE6656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0311B8" w:rsidRPr="00577134" w14:paraId="6482131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693899" w14:textId="6D23FA94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AD0413" w14:textId="1850DEB4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0311B8" w:rsidRPr="00577134" w14:paraId="20B4AE4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0F4B74" w14:textId="4E8F2632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CE9847" w14:textId="64B939C8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0311B8" w:rsidRPr="00577134" w14:paraId="53CFDF3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017727" w14:textId="68B3B71E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44D5EF" w14:textId="5184EE30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0311B8" w:rsidRPr="00577134" w14:paraId="79D7DCB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329E05" w14:textId="693BDCA1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E4EFFF" w14:textId="388BFF81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0311B8" w:rsidRPr="00577134" w14:paraId="499C1B3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3F9F72" w14:textId="04CD4A8E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D4B122" w14:textId="52B1CBD4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0311B8" w:rsidRPr="00577134" w14:paraId="4F5D405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FAFE46" w14:textId="4779FB48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F9B9E4" w14:textId="2DA9E368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0311B8" w:rsidRPr="00577134" w14:paraId="7254CB9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CB2EFD" w14:textId="3A1334FA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D667B1" w14:textId="0DE41B7D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0311B8" w:rsidRPr="00577134" w14:paraId="016579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E806C6" w14:textId="2CE74549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58B6B1" w14:textId="3F59DE5B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0311B8" w:rsidRPr="00577134" w14:paraId="7CF1087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45FACB" w14:textId="45DEECDD" w:rsidR="000311B8" w:rsidRDefault="000311B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B2F1BF" w14:textId="1431AB23" w:rsidR="000311B8" w:rsidRDefault="000311B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2C0B9B1B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544A212A" w14:textId="35B4F71F" w:rsidR="00E80CD9" w:rsidRPr="00577134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Line1)(blenderaugershortonly)</w:t>
                  </w:r>
                </w:p>
              </w:tc>
            </w:tr>
            <w:tr w:rsidR="00E80CD9" w:rsidRPr="000841BF" w14:paraId="5F59D86F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DCEBDF2" w14:textId="2D77D9EF" w:rsidR="00E80CD9" w:rsidRPr="000841BF" w:rsidRDefault="000311B8" w:rsidP="000311B8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67E25F99" w14:textId="2828A504" w:rsidR="00E80CD9" w:rsidRDefault="00E80CD9" w:rsidP="000A7C6B"/>
        </w:tc>
      </w:tr>
      <w:bookmarkEnd w:id="8"/>
      <w:bookmarkEnd w:id="9"/>
      <w:bookmarkEnd w:id="10"/>
    </w:tbl>
    <w:p w14:paraId="5C967417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4F25263" w14:textId="77777777" w:rsidTr="00452CBC">
        <w:tc>
          <w:tcPr>
            <w:tcW w:w="11016" w:type="dxa"/>
          </w:tcPr>
          <w:p w14:paraId="12F07418" w14:textId="0E551622" w:rsidR="005273D5" w:rsidRPr="00AF1A58" w:rsidRDefault="000311B8" w:rsidP="000A7C6B">
            <w:pPr>
              <w:pStyle w:val="Heading1"/>
              <w:rPr>
                <w:b w:val="0"/>
                <w:bCs w:val="0"/>
              </w:rPr>
            </w:pPr>
            <w:bookmarkStart w:id="12" w:name="_Toc218385364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0311B8" w14:paraId="211A226E" w14:textId="77777777" w:rsidTr="00ED2E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DA2791D" w14:textId="26996FF5" w:rsidR="000311B8" w:rsidRPr="004E282D" w:rsidRDefault="000311B8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D0D1072" w14:textId="39C0D7C5" w:rsidR="000311B8" w:rsidRPr="004E282D" w:rsidRDefault="000311B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BAFC4B4" w14:textId="602CA294" w:rsidR="000311B8" w:rsidRPr="004E282D" w:rsidRDefault="000311B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0311B8" w14:paraId="0E199248" w14:textId="77777777" w:rsidTr="000259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2A7A550" w14:textId="7F673F26" w:rsidR="000311B8" w:rsidRPr="00AD5FBA" w:rsidRDefault="000311B8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Fixed-2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747DAF3F" w14:textId="0CE9AB29" w:rsidR="000311B8" w:rsidRPr="006208CB" w:rsidRDefault="000311B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B57EC47" wp14:editId="574457D2">
                        <wp:extent cx="1772285" cy="933450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0311B8" w14:paraId="039791D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4A682D8" w14:textId="02C8181A" w:rsidR="000311B8" w:rsidRPr="00BE6656" w:rsidRDefault="000311B8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2F6729C" w14:textId="5151489A" w:rsidR="000311B8" w:rsidRPr="00154A1A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0311B8" w14:paraId="59A65B1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DBE200" w14:textId="5E02A46E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D79EDD8" w14:textId="266AE694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FBF6F32" w14:textId="77777777" w:rsidR="000311B8" w:rsidRPr="004C6DEB" w:rsidRDefault="000311B8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027F48C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060D81B7" w14:textId="5981AE88" w:rsidR="003F154A" w:rsidRPr="003F154A" w:rsidRDefault="000311B8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51B9AF0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360DBD" w14:textId="3CD03CF0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7B9F7B4" w14:textId="77D7C707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460B1BE" w14:textId="6103B2EE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8FC1CD" w14:textId="65E89764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20AD85F" w14:textId="7B18E443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518D2922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13CEA5" w14:textId="00D86C74" w:rsidR="003F154A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EB412B" w14:textId="57B4BFB7" w:rsidR="003F154A" w:rsidRPr="00EF37BF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0.00558717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2FF56C" w14:textId="031B7345" w:rsidR="003F154A" w:rsidRPr="00EF37BF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-0.0377856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E7122A" w14:textId="268E32F6" w:rsidR="003F154A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3.52518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2B0BE9C" w14:textId="320FF86E" w:rsidR="003F154A" w:rsidRPr="00EF37BF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3.52538</w:t>
                        </w:r>
                      </w:p>
                    </w:tc>
                  </w:tr>
                  <w:tr w:rsidR="00935682" w14:paraId="2EF64506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F6FDB9D" w14:textId="09C53CDD" w:rsidR="00935682" w:rsidRDefault="000311B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48F3D8" w14:textId="4C2BB7B5" w:rsidR="00935682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BF8F32" w14:textId="4F21C122" w:rsidR="00935682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E53007" w14:textId="3845C735" w:rsidR="00935682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706597" w14:textId="29BA5347" w:rsidR="00935682" w:rsidRDefault="000311B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8C2B1B3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7DD7481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0311B8" w14:paraId="605383F5" w14:textId="77777777" w:rsidTr="00C970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5CB43F1" w14:textId="7BB42AD8" w:rsidR="000311B8" w:rsidRPr="004E282D" w:rsidRDefault="000311B8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1FA4E8B" w14:textId="2D9174E3" w:rsidR="000311B8" w:rsidRPr="004E282D" w:rsidRDefault="000311B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C64C12C" w14:textId="267255EE" w:rsidR="000311B8" w:rsidRPr="004E282D" w:rsidRDefault="000311B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0311B8" w14:paraId="69A1166E" w14:textId="77777777" w:rsidTr="0085339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7EFA3913" w14:textId="327CF0A8" w:rsidR="000311B8" w:rsidRPr="00F42DD1" w:rsidRDefault="000311B8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06C7D65" w14:textId="4715E932" w:rsidR="000311B8" w:rsidRPr="006208CB" w:rsidRDefault="000311B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EA00F10" wp14:editId="47B71F9B">
                        <wp:extent cx="1907540" cy="1004570"/>
                        <wp:effectExtent l="0" t="0" r="0" b="508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04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0311B8" w14:paraId="5CF2BE3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A60ED90" w14:textId="53117291" w:rsidR="000311B8" w:rsidRPr="00BE6656" w:rsidRDefault="000311B8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869445" w14:textId="5F6507F4" w:rsidR="000311B8" w:rsidRPr="00B77EA3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face(s)</w:t>
                        </w:r>
                      </w:p>
                    </w:tc>
                  </w:tr>
                  <w:tr w:rsidR="000311B8" w14:paraId="7CD1736A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058CDBA" w14:textId="0A45B69A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D934F5" w14:textId="2F7AE69F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0311B8" w14:paraId="7469D87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39919F5" w14:textId="1BA33244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8585C6" w14:textId="5ECC221C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2,000</w:t>
                        </w:r>
                      </w:p>
                    </w:tc>
                  </w:tr>
                  <w:tr w:rsidR="000311B8" w14:paraId="063A227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72C86F" w14:textId="7F48479A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E802C8E" w14:textId="12EFD722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0311B8" w14:paraId="1C665C2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9EC1A5" w14:textId="1DE9AC31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77C250" w14:textId="287FA8D9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0311B8" w14:paraId="2EFB6BD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B6BB2D3" w14:textId="7E64335F" w:rsidR="000311B8" w:rsidRDefault="000311B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DB835F9" w14:textId="6513CCC7" w:rsidR="000311B8" w:rsidRDefault="000311B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2D7481B7" w14:textId="77777777" w:rsidR="000311B8" w:rsidRDefault="000311B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A882B4F" w14:textId="335DEEB6" w:rsidR="005273D5" w:rsidRDefault="005273D5" w:rsidP="000A7C6B">
            <w:pPr>
              <w:rPr>
                <w:rStyle w:val="Strong"/>
              </w:rPr>
            </w:pPr>
          </w:p>
        </w:tc>
      </w:tr>
    </w:tbl>
    <w:p w14:paraId="4F4F6DE4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6DCE5F6F" w14:textId="77777777" w:rsidTr="005B3D16">
        <w:tc>
          <w:tcPr>
            <w:tcW w:w="11016" w:type="dxa"/>
          </w:tcPr>
          <w:p w14:paraId="35379A12" w14:textId="55882C1F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385365"/>
            <w:r w:rsidR="000311B8">
              <w:t>Connector Definitions</w:t>
            </w:r>
            <w:bookmarkEnd w:id="13"/>
          </w:p>
          <w:p w14:paraId="3AFCD9DB" w14:textId="64117DCC" w:rsidR="00132707" w:rsidRDefault="000311B8" w:rsidP="000A7C6B">
            <w:r>
              <w:t>No Data</w:t>
            </w:r>
          </w:p>
          <w:p w14:paraId="113E8858" w14:textId="359B83C0" w:rsidR="00EF37BF" w:rsidRPr="009C0A33" w:rsidRDefault="00EF37BF" w:rsidP="000A7C6B"/>
          <w:p w14:paraId="627FCD2B" w14:textId="77777777" w:rsidR="000F2729" w:rsidRDefault="000F2729" w:rsidP="000A7C6B"/>
          <w:p w14:paraId="5BEEE14E" w14:textId="2A1A349B" w:rsidR="00E12C21" w:rsidRDefault="00E12C21" w:rsidP="000A7C6B"/>
          <w:p w14:paraId="350B3D78" w14:textId="77777777" w:rsidR="00D72EE8" w:rsidRDefault="00D72EE8" w:rsidP="00D72EE8"/>
          <w:p w14:paraId="0B420781" w14:textId="4A60E3FE" w:rsidR="00D72EE8" w:rsidRPr="009C0A33" w:rsidRDefault="00D72EE8" w:rsidP="00D72EE8"/>
          <w:p w14:paraId="6C0097D9" w14:textId="564B36D7" w:rsidR="00132707" w:rsidRDefault="00132707" w:rsidP="000A7C6B"/>
        </w:tc>
      </w:tr>
    </w:tbl>
    <w:p w14:paraId="21300C0E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63BAF675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B4B29C3" w14:textId="3EE1B2FD" w:rsidR="00104BD8" w:rsidRDefault="000311B8" w:rsidP="000A7C6B">
            <w:pPr>
              <w:pStyle w:val="Heading1"/>
            </w:pPr>
            <w:bookmarkStart w:id="14" w:name="_Toc218385366"/>
            <w:r>
              <w:t>Interaction Information</w:t>
            </w:r>
            <w:bookmarkEnd w:id="14"/>
          </w:p>
          <w:p w14:paraId="1D8DEBEB" w14:textId="53730D30" w:rsidR="00104BD8" w:rsidRDefault="000311B8" w:rsidP="000A7C6B">
            <w:r>
              <w:t>No Data</w:t>
            </w:r>
          </w:p>
          <w:p w14:paraId="58EC9E49" w14:textId="3395285C" w:rsidR="00104BD8" w:rsidRDefault="00104BD8" w:rsidP="000A7C6B">
            <w:pPr>
              <w:rPr>
                <w:rStyle w:val="A3"/>
              </w:rPr>
            </w:pPr>
          </w:p>
          <w:p w14:paraId="08814EDC" w14:textId="77777777" w:rsidR="00104BD8" w:rsidRDefault="00104BD8" w:rsidP="000A7C6B"/>
        </w:tc>
      </w:tr>
    </w:tbl>
    <w:p w14:paraId="168DCA9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9BF583C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8A28FEC" w14:textId="5F2A348B" w:rsidR="00A61A59" w:rsidRDefault="000311B8" w:rsidP="000A7C6B">
            <w:pPr>
              <w:pStyle w:val="Heading1"/>
            </w:pPr>
            <w:bookmarkStart w:id="15" w:name="_Toc218385367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1585002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7834FC" w14:textId="263D160D" w:rsidR="00A9531D" w:rsidRDefault="000311B8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95A918" w14:textId="25840719" w:rsidR="00A9531D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311B8" w14:paraId="3A8884E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D21231" w14:textId="226098BF" w:rsidR="000311B8" w:rsidRDefault="000311B8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10B1FA" w14:textId="6ED09BA5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0311B8" w14:paraId="79AFFB0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AF8714" w14:textId="6F3EF929" w:rsidR="000311B8" w:rsidRDefault="000311B8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DDDE90" w14:textId="5DE99932" w:rsidR="000311B8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0311B8" w14:paraId="139DAEA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6E6D8C" w14:textId="2341A5BE" w:rsidR="000311B8" w:rsidRDefault="000311B8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6D63E3" w14:textId="28802D89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1.47406 mm</w:t>
                  </w:r>
                </w:p>
              </w:tc>
            </w:tr>
            <w:tr w:rsidR="000311B8" w14:paraId="041D327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04DA7E" w14:textId="6F268ACC" w:rsidR="000311B8" w:rsidRDefault="000311B8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3EED2A" w14:textId="34A7A673" w:rsidR="000311B8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0.491348 mm</w:t>
                  </w:r>
                </w:p>
              </w:tc>
            </w:tr>
            <w:tr w:rsidR="000311B8" w14:paraId="5EC3F81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A91F6F" w14:textId="1F124D4C" w:rsidR="000311B8" w:rsidRDefault="000311B8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27B128" w14:textId="1C2C3181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2A64549A" w14:textId="77777777" w:rsidR="00690657" w:rsidRDefault="00690657" w:rsidP="00690657"/>
          <w:p w14:paraId="660E6FC2" w14:textId="10F271E1" w:rsidR="00A9531D" w:rsidRPr="00690657" w:rsidRDefault="000311B8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8F9070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E2612F" w14:textId="0963E763" w:rsidR="007107BE" w:rsidRDefault="000311B8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B71DA4" w14:textId="04BD813C" w:rsidR="007107BE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49011</w:t>
                  </w:r>
                </w:p>
              </w:tc>
            </w:tr>
            <w:tr w:rsidR="000311B8" w14:paraId="27D5E55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D38CFE" w14:textId="53CC26CD" w:rsidR="000311B8" w:rsidRDefault="000311B8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D4ABF7" w14:textId="59F96B66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31332</w:t>
                  </w:r>
                </w:p>
              </w:tc>
            </w:tr>
            <w:tr w:rsidR="000311B8" w14:paraId="6D738D4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58FB2B" w14:textId="050066DE" w:rsidR="000311B8" w:rsidRDefault="000311B8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A8A29E" w14:textId="7B77066C" w:rsidR="000311B8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10.882</w:t>
                  </w:r>
                </w:p>
              </w:tc>
            </w:tr>
            <w:tr w:rsidR="000311B8" w14:paraId="04FDCCA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E05AC7" w14:textId="17A150BB" w:rsidR="000311B8" w:rsidRDefault="000311B8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076015" w14:textId="22A2C78A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99.9</w:t>
                  </w:r>
                </w:p>
              </w:tc>
            </w:tr>
            <w:tr w:rsidR="000311B8" w14:paraId="765AFE8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CC5D95" w14:textId="1BE43FB7" w:rsidR="000311B8" w:rsidRDefault="000311B8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2EF431" w14:textId="1E6D16E4" w:rsidR="000311B8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0.016</w:t>
                  </w:r>
                </w:p>
              </w:tc>
            </w:tr>
            <w:tr w:rsidR="000311B8" w14:paraId="083B230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D80852" w14:textId="5FBAEB20" w:rsidR="000311B8" w:rsidRDefault="000311B8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C413E0" w14:textId="20DB1DF1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0311B8" w14:paraId="0719575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60CEDE" w14:textId="72395C61" w:rsidR="000311B8" w:rsidRDefault="000311B8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ECDE4F" w14:textId="1D99EE06" w:rsidR="000311B8" w:rsidRDefault="000311B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00:00:02</w:t>
                  </w:r>
                </w:p>
              </w:tc>
            </w:tr>
            <w:tr w:rsidR="000311B8" w14:paraId="59682AC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8F4ABD" w14:textId="0C3CEAE2" w:rsidR="000311B8" w:rsidRDefault="000311B8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32DD7F" w14:textId="77777777" w:rsidR="000311B8" w:rsidRDefault="000311B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9154CF8" w14:textId="400774B1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4E11E43A" w14:textId="248E1A33" w:rsidR="00A61A59" w:rsidRPr="00690657" w:rsidRDefault="000311B8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2C487678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F6D6F79" w14:textId="7AA9C9FF" w:rsidR="00A61A59" w:rsidRDefault="000311B8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45A25BC" w14:textId="349C8E94" w:rsidR="00A61A59" w:rsidRDefault="000311B8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16680A7" w14:textId="00E826A1" w:rsidR="00A61A59" w:rsidRDefault="000311B8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4625AF6" w14:textId="639A0E01" w:rsidR="00A61A59" w:rsidRDefault="000311B8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6BEF5D4A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F5B108" w14:textId="42BED088" w:rsidR="00A61A59" w:rsidRPr="004D2956" w:rsidRDefault="000311B8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6957F22" w14:textId="5CBC1C83" w:rsidR="00A61A59" w:rsidRPr="004D2956" w:rsidRDefault="000311B8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03B25AD" w14:textId="6121A3BD" w:rsidR="00A61A59" w:rsidRPr="004D2956" w:rsidRDefault="000311B8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8212E06" w14:textId="4BAA93AE" w:rsidR="00A61A59" w:rsidRPr="004D2956" w:rsidRDefault="000311B8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47CE0EC9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DADA2A" w14:textId="4AA7C129" w:rsidR="00A61A59" w:rsidRDefault="000311B8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0AA20FB" wp14:editId="4FC806BB">
                        <wp:extent cx="6691630" cy="3524885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524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F067E1" w14:textId="68F3FD93" w:rsidR="00A61A59" w:rsidRPr="004D2956" w:rsidRDefault="000311B8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blenderaugershortonly-blade analysis small-Quality-Quality1</w:t>
                  </w:r>
                </w:p>
              </w:tc>
            </w:tr>
          </w:tbl>
          <w:p w14:paraId="1634FC4A" w14:textId="18EE7429" w:rsidR="00A61A59" w:rsidRPr="00F077CB" w:rsidRDefault="00A61A59" w:rsidP="000A7C6B"/>
        </w:tc>
      </w:tr>
    </w:tbl>
    <w:p w14:paraId="0CA8B5DD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4E5FAE9A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F559E60" w14:textId="67E09A2E" w:rsidR="002C53F9" w:rsidRDefault="000311B8" w:rsidP="000A7C6B">
            <w:pPr>
              <w:pStyle w:val="Heading1"/>
            </w:pPr>
            <w:bookmarkStart w:id="16" w:name="_Toc218385368"/>
            <w:r>
              <w:t>Sensor Details</w:t>
            </w:r>
            <w:bookmarkEnd w:id="16"/>
          </w:p>
          <w:p w14:paraId="67B2B892" w14:textId="573F8969" w:rsidR="002C53F9" w:rsidRPr="00F077CB" w:rsidRDefault="000311B8" w:rsidP="000311B8">
            <w:r>
              <w:t>No Data</w:t>
            </w:r>
          </w:p>
        </w:tc>
      </w:tr>
    </w:tbl>
    <w:p w14:paraId="47BA238F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53F2FB2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AF30814" w14:textId="528C494A" w:rsidR="005F5B79" w:rsidRDefault="000311B8" w:rsidP="000A7C6B">
            <w:pPr>
              <w:pStyle w:val="Heading1"/>
            </w:pPr>
            <w:bookmarkStart w:id="17" w:name="_Toc218385369"/>
            <w:r>
              <w:t>Resultant Forces</w:t>
            </w:r>
            <w:bookmarkEnd w:id="17"/>
          </w:p>
          <w:p w14:paraId="6889CD04" w14:textId="57D5DF47" w:rsidR="005F5B79" w:rsidRPr="000B04D4" w:rsidRDefault="000311B8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B9D942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8B05EC" w14:textId="2D6011CD" w:rsidR="005F5B79" w:rsidRDefault="000311B8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6EDEB1" w14:textId="32BD4025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961E95D" w14:textId="0D7AD8B3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C429669" w14:textId="63AAE799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1911D46" w14:textId="1E6FB6D5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1CEC2F" w14:textId="5776FA7C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30AE93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4A58A9" w14:textId="5997A862" w:rsidR="005F5B79" w:rsidRPr="004D2956" w:rsidRDefault="000311B8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A38552F" w14:textId="21529A1E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28EDC6" w14:textId="3CD807CB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0.00558717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36AEF4" w14:textId="2E83D544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-0.0377856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E2A14E" w14:textId="3EC5C5FF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3.52518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52FEEE" w14:textId="0A743C9E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3.52538</w:t>
                  </w:r>
                </w:p>
              </w:tc>
            </w:tr>
          </w:tbl>
          <w:p w14:paraId="64A2E83B" w14:textId="29B28257" w:rsidR="005F5B79" w:rsidRPr="000B04D4" w:rsidRDefault="000311B8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828B15B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B4112C" w14:textId="4B68A8FD" w:rsidR="005F5B79" w:rsidRDefault="000311B8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F03BADA" w14:textId="2B820C69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23E5F5" w14:textId="11428F98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539BAA7" w14:textId="38E899E5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2BA598F" w14:textId="1DA25159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20A81F8" w14:textId="5EDF1A61" w:rsidR="005F5B79" w:rsidRDefault="000311B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15553B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28B49F" w14:textId="0927D57E" w:rsidR="005F5B79" w:rsidRPr="004D2956" w:rsidRDefault="000311B8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A5F2F5" w14:textId="3722F0B6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9666783" w14:textId="418B8213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9DE381" w14:textId="4E64A73B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2DC0AD" w14:textId="771788A3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458D94" w14:textId="3003D5E7" w:rsidR="005F5B79" w:rsidRPr="004D2956" w:rsidRDefault="000311B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1794B00" w14:textId="77777777" w:rsidR="005F5B79" w:rsidRDefault="005F5B79" w:rsidP="000A7C6B"/>
        </w:tc>
      </w:tr>
      <w:tr w:rsidR="005F5B79" w14:paraId="0C916E44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4157A55" w14:textId="78192A5F" w:rsidR="00C6072D" w:rsidRPr="000B04D4" w:rsidRDefault="000311B8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A1B93F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702F156" w14:textId="33999129" w:rsidR="00C6072D" w:rsidRDefault="000311B8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F13DA5" w14:textId="6240FC4B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FD6AEC4" w14:textId="7407823D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FB8E83" w14:textId="7DB5F67F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297145A" w14:textId="71BD2E53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8F49598" w14:textId="6CE0498E" w:rsidR="00C6072D" w:rsidRDefault="000311B8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835DC8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F08BAA7" w14:textId="2562A870" w:rsidR="00C6072D" w:rsidRPr="004D2956" w:rsidRDefault="000311B8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ED9AE6" w14:textId="721BAD59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5C1158" w14:textId="5F1C66AE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-9.35514e-05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1221C0" w14:textId="48BE55B4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0.000199017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A5B936" w14:textId="01A7102E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0.00145948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BF2D32" w14:textId="7372CCBF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0.00147595</w:t>
                  </w:r>
                </w:p>
              </w:tc>
            </w:tr>
          </w:tbl>
          <w:p w14:paraId="155A59E6" w14:textId="3E4A3C3E" w:rsidR="00C6072D" w:rsidRPr="000B04D4" w:rsidRDefault="000311B8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5856769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379622" w14:textId="37CABDAC" w:rsidR="00C6072D" w:rsidRDefault="000311B8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D877E6D" w14:textId="0513AD29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20A00E7" w14:textId="0674417A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4D16793" w14:textId="0FA81A14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07F3B16" w14:textId="71AD9E0E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C0A75D0" w14:textId="7EF7F4ED" w:rsidR="00C6072D" w:rsidRDefault="000311B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463C649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8106A62" w14:textId="77DB3829" w:rsidR="00C6072D" w:rsidRPr="004D2956" w:rsidRDefault="000311B8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CDD7D0" w14:textId="5EE6A3A8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DD38D5" w14:textId="3500955A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D9F701" w14:textId="3EFD2E55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E5C0FA" w14:textId="2C957D44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D28E19A" w14:textId="097C12B9" w:rsidR="00C6072D" w:rsidRPr="004D2956" w:rsidRDefault="000311B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3489265C" w14:textId="10F95CC0" w:rsidR="005F5B79" w:rsidRDefault="005F5B79" w:rsidP="000A7C6B"/>
        </w:tc>
      </w:tr>
      <w:bookmarkEnd w:id="18"/>
      <w:bookmarkEnd w:id="19"/>
      <w:bookmarkEnd w:id="20"/>
    </w:tbl>
    <w:p w14:paraId="423FEE2F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3E59F3E2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06214A2" w14:textId="2ED4AE47" w:rsidR="0050542D" w:rsidRPr="000311B8" w:rsidRDefault="000311B8" w:rsidP="000311B8">
            <w:pPr>
              <w:pStyle w:val="Heading1"/>
            </w:pPr>
            <w:bookmarkStart w:id="21" w:name="_Toc218385370"/>
            <w:r>
              <w:t>Beams</w:t>
            </w:r>
            <w:bookmarkEnd w:id="21"/>
          </w:p>
          <w:p w14:paraId="62003E11" w14:textId="68E9518C" w:rsidR="00EC2432" w:rsidRDefault="000311B8" w:rsidP="000311B8">
            <w:r>
              <w:rPr>
                <w:sz w:val="24"/>
                <w:szCs w:val="24"/>
              </w:rPr>
              <w:t>No Data</w:t>
            </w:r>
          </w:p>
        </w:tc>
      </w:tr>
    </w:tbl>
    <w:p w14:paraId="1BEDF98C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5D6F46B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8B3E8A" w14:textId="0D8DA32F" w:rsidR="00EC2432" w:rsidRDefault="000311B8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385371"/>
            <w:r>
              <w:lastRenderedPageBreak/>
              <w:t>Study Results</w:t>
            </w:r>
            <w:bookmarkEnd w:id="25"/>
          </w:p>
          <w:p w14:paraId="65F43CB8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0311B8" w14:paraId="2912C097" w14:textId="77777777" w:rsidTr="00035A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BB8A64" w14:textId="26E1B2F3" w:rsidR="000311B8" w:rsidRDefault="000311B8" w:rsidP="000311B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B8D63B" w14:textId="3C94C149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FF35E1" w14:textId="5B9F1621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6C2C52A" w14:textId="63B1C741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311B8" w14:paraId="5DF4546B" w14:textId="77777777" w:rsidTr="00035A6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731CB9" w14:textId="4C54583E" w:rsidR="000311B8" w:rsidRPr="004D2956" w:rsidRDefault="000311B8" w:rsidP="000311B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21C412" w14:textId="163912C3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1C637E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2.444e+00N/m^2</w:t>
                  </w:r>
                </w:p>
                <w:p w14:paraId="406B985E" w14:textId="2321CBF1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5CFAF18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9.994e+06N/m^2</w:t>
                  </w:r>
                </w:p>
                <w:p w14:paraId="7AC11FF8" w14:textId="7B7CF6CB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20</w:t>
                  </w:r>
                </w:p>
              </w:tc>
            </w:tr>
            <w:tr w:rsidR="000311B8" w14:paraId="6E4924A8" w14:textId="77777777" w:rsidTr="00035A6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57794C" w14:textId="2B1C3752" w:rsidR="000311B8" w:rsidRDefault="000311B8" w:rsidP="000311B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4830FA4" wp14:editId="73F66D32">
                        <wp:extent cx="6646545" cy="3501390"/>
                        <wp:effectExtent l="0" t="0" r="1905" b="381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01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D505B8" w14:textId="0CC139C0" w:rsidR="000311B8" w:rsidRPr="004D2956" w:rsidRDefault="000311B8" w:rsidP="000311B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blenderaugershortonly-blade analysis small-Stress-Stress1</w:t>
                  </w:r>
                </w:p>
              </w:tc>
            </w:tr>
          </w:tbl>
          <w:p w14:paraId="1630B162" w14:textId="77777777" w:rsidR="000311B8" w:rsidRDefault="000311B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0311B8" w14:paraId="7E9E226F" w14:textId="77777777" w:rsidTr="00035A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921492" w14:textId="52B65AF1" w:rsidR="000311B8" w:rsidRDefault="000311B8" w:rsidP="000311B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2BFA9B" w14:textId="771FFF27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39F6C7" w14:textId="25E43792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DBD34C5" w14:textId="60FF0F44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311B8" w14:paraId="1EE65DDC" w14:textId="77777777" w:rsidTr="00035A6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39BF75C" w14:textId="08CA4736" w:rsidR="000311B8" w:rsidRPr="004D2956" w:rsidRDefault="000311B8" w:rsidP="000311B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6D41C9" w14:textId="3CCF15F8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742AA0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781B328" w14:textId="3D93F7EB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B8787D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5.659e-02mm</w:t>
                  </w:r>
                </w:p>
                <w:p w14:paraId="05C2D808" w14:textId="39F31FC3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</w:t>
                  </w:r>
                </w:p>
              </w:tc>
            </w:tr>
            <w:tr w:rsidR="000311B8" w14:paraId="36197219" w14:textId="77777777" w:rsidTr="00035A6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AB882F" w14:textId="6D5EB95A" w:rsidR="000311B8" w:rsidRDefault="000311B8" w:rsidP="000311B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5F99187" wp14:editId="6AEF28A0">
                        <wp:extent cx="6646545" cy="3501390"/>
                        <wp:effectExtent l="0" t="0" r="1905" b="381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01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941C95" w14:textId="4BA047F6" w:rsidR="000311B8" w:rsidRPr="004D2956" w:rsidRDefault="000311B8" w:rsidP="000311B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blenderaugershortonly-blade analysis small-Displacement-Displacement1</w:t>
                  </w:r>
                </w:p>
              </w:tc>
            </w:tr>
          </w:tbl>
          <w:p w14:paraId="124C42FC" w14:textId="77777777" w:rsidR="000311B8" w:rsidRDefault="000311B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0311B8" w14:paraId="43215A02" w14:textId="77777777" w:rsidTr="00035A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BE461C" w14:textId="0DB6043A" w:rsidR="000311B8" w:rsidRDefault="000311B8" w:rsidP="000311B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945825" w14:textId="4251055D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065138" w14:textId="0B965734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86699A6" w14:textId="7F743B10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311B8" w14:paraId="07F01F7B" w14:textId="77777777" w:rsidTr="00035A6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186DD5C" w14:textId="1F52EF83" w:rsidR="000311B8" w:rsidRPr="004D2956" w:rsidRDefault="000311B8" w:rsidP="000311B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DE6FC12" w14:textId="66338363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CED796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4.931e-11</w:t>
                  </w:r>
                </w:p>
                <w:p w14:paraId="01611CE1" w14:textId="57317FF7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5584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5B5D46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3.566e-05</w:t>
                  </w:r>
                </w:p>
                <w:p w14:paraId="059D8B28" w14:textId="00162A03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7548</w:t>
                  </w:r>
                </w:p>
              </w:tc>
            </w:tr>
            <w:tr w:rsidR="000311B8" w14:paraId="3560B6CD" w14:textId="77777777" w:rsidTr="00035A6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1F45529" w14:textId="21718D06" w:rsidR="000311B8" w:rsidRDefault="000311B8" w:rsidP="000311B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C3BD056" wp14:editId="4BCBF7D3">
                        <wp:extent cx="6646545" cy="3501390"/>
                        <wp:effectExtent l="0" t="0" r="1905" b="381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01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73C531" w14:textId="7297D5DC" w:rsidR="000311B8" w:rsidRPr="004D2956" w:rsidRDefault="000311B8" w:rsidP="000311B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blenderaugershortonly-blade analysis small-Strain-Strain1</w:t>
                  </w:r>
                </w:p>
              </w:tc>
            </w:tr>
          </w:tbl>
          <w:p w14:paraId="33C45942" w14:textId="77777777" w:rsidR="000311B8" w:rsidRDefault="000311B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0311B8" w14:paraId="35C3DD22" w14:textId="77777777" w:rsidTr="00035A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D0B1DB" w14:textId="4A9037F6" w:rsidR="000311B8" w:rsidRDefault="000311B8" w:rsidP="000311B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440702" w14:textId="6B4C7F9A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CDB983" w14:textId="4B886385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C528BA3" w14:textId="30E0A74E" w:rsidR="000311B8" w:rsidRDefault="000311B8" w:rsidP="000311B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311B8" w14:paraId="3639EE85" w14:textId="77777777" w:rsidTr="00035A6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073100" w14:textId="6CC30A09" w:rsidR="000311B8" w:rsidRPr="004D2956" w:rsidRDefault="000311B8" w:rsidP="000311B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EFAA0F" w14:textId="65645880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81A22F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2.069e+01</w:t>
                  </w:r>
                </w:p>
                <w:p w14:paraId="215BF238" w14:textId="2637BE51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E6448C" w14:textId="77777777" w:rsidR="000311B8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8.463e+07</w:t>
                  </w:r>
                </w:p>
                <w:p w14:paraId="5F680FFB" w14:textId="4EE096C9" w:rsidR="000311B8" w:rsidRPr="004D2956" w:rsidRDefault="000311B8" w:rsidP="000311B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</w:t>
                  </w:r>
                </w:p>
              </w:tc>
            </w:tr>
            <w:tr w:rsidR="000311B8" w14:paraId="14F849E3" w14:textId="77777777" w:rsidTr="00035A6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7803217" w14:textId="46EFA537" w:rsidR="000311B8" w:rsidRDefault="000311B8" w:rsidP="000311B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2A21734" wp14:editId="40605C91">
                        <wp:extent cx="6646545" cy="3501390"/>
                        <wp:effectExtent l="0" t="0" r="1905" b="381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501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0E8B06" w14:textId="0D397678" w:rsidR="000311B8" w:rsidRPr="004D2956" w:rsidRDefault="000311B8" w:rsidP="000311B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blenderaugershortonly-blade analysis small-Factor of Safety-Factor of Safety1</w:t>
                  </w:r>
                </w:p>
              </w:tc>
            </w:tr>
          </w:tbl>
          <w:p w14:paraId="0B6718EB" w14:textId="77777777" w:rsidR="000311B8" w:rsidRPr="000B04D4" w:rsidRDefault="000311B8" w:rsidP="000A7C6B"/>
          <w:bookmarkEnd w:id="22"/>
          <w:bookmarkEnd w:id="23"/>
          <w:bookmarkEnd w:id="24"/>
          <w:p w14:paraId="5AFF7922" w14:textId="7767FA8D" w:rsidR="00EC2432" w:rsidRDefault="00EC2432" w:rsidP="000A7C6B"/>
        </w:tc>
      </w:tr>
    </w:tbl>
    <w:p w14:paraId="726B6D9B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30CE73A5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D04160B" w14:textId="15485B21" w:rsidR="000B1701" w:rsidRDefault="000311B8" w:rsidP="000311B8">
            <w:pPr>
              <w:pStyle w:val="Heading1"/>
            </w:pPr>
            <w:bookmarkStart w:id="26" w:name="_Toc218385372"/>
            <w:r>
              <w:t>Conclusion</w:t>
            </w:r>
            <w:bookmarkEnd w:id="26"/>
          </w:p>
        </w:tc>
      </w:tr>
    </w:tbl>
    <w:p w14:paraId="55A04864" w14:textId="15828537" w:rsidR="00AC3438" w:rsidRPr="00AC3438" w:rsidRDefault="00AC3438" w:rsidP="000311B8"/>
    <w:sectPr w:rsidR="00AC3438" w:rsidRPr="00AC3438" w:rsidSect="000311B8">
      <w:footerReference w:type="default" r:id="rId18"/>
      <w:footerReference w:type="first" r:id="rId19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D0E88" w14:textId="77777777" w:rsidR="000311B8" w:rsidRDefault="000311B8" w:rsidP="00F25CD7">
      <w:pPr>
        <w:spacing w:after="0" w:line="240" w:lineRule="auto"/>
      </w:pPr>
      <w:r>
        <w:separator/>
      </w:r>
    </w:p>
  </w:endnote>
  <w:endnote w:type="continuationSeparator" w:id="0">
    <w:p w14:paraId="5BD1AE77" w14:textId="77777777" w:rsidR="000311B8" w:rsidRDefault="000311B8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25ADB588" w14:textId="77777777" w:rsidTr="003E1AE9">
      <w:tc>
        <w:tcPr>
          <w:tcW w:w="867" w:type="pct"/>
        </w:tcPr>
        <w:p w14:paraId="22496792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2335ADF" wp14:editId="673211F9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516FE2A" w14:textId="33656CC0" w:rsidR="00FD315C" w:rsidRDefault="000311B8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E217EF5" w14:textId="74F25044" w:rsidR="00FD315C" w:rsidRDefault="000311B8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blenderaugershortonly</w:t>
          </w:r>
        </w:p>
      </w:tc>
      <w:tc>
        <w:tcPr>
          <w:tcW w:w="0" w:type="auto"/>
          <w:vAlign w:val="bottom"/>
        </w:tcPr>
        <w:p w14:paraId="36102D7C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419E0D3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5A44BA9" w14:textId="77777777" w:rsidTr="00BF0BC4">
      <w:tc>
        <w:tcPr>
          <w:tcW w:w="1908" w:type="dxa"/>
        </w:tcPr>
        <w:p w14:paraId="04BE109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6E86C0E" wp14:editId="1D860C76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0A905E96" w14:textId="0F93D340" w:rsidR="00FD315C" w:rsidRDefault="000311B8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F894428" w14:textId="0C8DF8D0" w:rsidR="00FD315C" w:rsidRDefault="000311B8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blenderaugershortonly</w:t>
          </w:r>
        </w:p>
      </w:tc>
      <w:tc>
        <w:tcPr>
          <w:tcW w:w="360" w:type="dxa"/>
          <w:vAlign w:val="bottom"/>
        </w:tcPr>
        <w:p w14:paraId="30089E0E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AF784AA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1C461" w14:textId="77777777" w:rsidR="000311B8" w:rsidRDefault="000311B8" w:rsidP="00F25CD7">
      <w:pPr>
        <w:spacing w:after="0" w:line="240" w:lineRule="auto"/>
      </w:pPr>
      <w:r>
        <w:separator/>
      </w:r>
    </w:p>
  </w:footnote>
  <w:footnote w:type="continuationSeparator" w:id="0">
    <w:p w14:paraId="08A1BD9D" w14:textId="77777777" w:rsidR="000311B8" w:rsidRDefault="000311B8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B8"/>
    <w:rsid w:val="0000137B"/>
    <w:rsid w:val="00010297"/>
    <w:rsid w:val="00011FAA"/>
    <w:rsid w:val="00012697"/>
    <w:rsid w:val="00013AE1"/>
    <w:rsid w:val="0001738E"/>
    <w:rsid w:val="000254A3"/>
    <w:rsid w:val="000311B8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8693A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1841"/>
  <w15:docId w15:val="{78B9C204-3702-41E3-B4A6-DB9D322C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10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User01</dc:creator>
  <cp:lastModifiedBy>Mo Namt</cp:lastModifiedBy>
  <cp:revision>1</cp:revision>
  <dcterms:created xsi:type="dcterms:W3CDTF">2026-01-03T23:15:00Z</dcterms:created>
  <dcterms:modified xsi:type="dcterms:W3CDTF">2026-01-03T23:15:00Z</dcterms:modified>
</cp:coreProperties>
</file>