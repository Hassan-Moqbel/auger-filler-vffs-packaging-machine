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55506A0A" w14:textId="77777777" w:rsidTr="00A43A5B">
        <w:trPr>
          <w:cantSplit/>
          <w:trHeight w:val="4488"/>
        </w:trPr>
        <w:tc>
          <w:tcPr>
            <w:tcW w:w="6285" w:type="dxa"/>
          </w:tcPr>
          <w:p w14:paraId="5669ECCC" w14:textId="158E4E60" w:rsidR="00F448BC" w:rsidRDefault="00652D23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17379" wp14:editId="2D5D7F8C">
                  <wp:extent cx="3853815" cy="2014855"/>
                  <wp:effectExtent l="0" t="0" r="0" b="4445"/>
                  <wp:docPr id="76660234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60234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C0CFEF4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8AE2D92" w14:textId="5E5E411C" w:rsidR="00B77317" w:rsidRPr="00CD1539" w:rsidRDefault="00652D23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Assem4</w:t>
                  </w:r>
                </w:p>
                <w:p w14:paraId="0D16FD41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45FE5777" w14:textId="60C95192" w:rsidR="00B77317" w:rsidRPr="00CD1539" w:rsidRDefault="00652D23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Monday, January 5,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496E5A8E" w14:textId="574443C9" w:rsidR="00B77317" w:rsidRPr="00CD1539" w:rsidRDefault="00652D23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assemply_1_static</w:t>
                  </w:r>
                </w:p>
                <w:p w14:paraId="2994C9C3" w14:textId="6BE74120" w:rsidR="00B77317" w:rsidRPr="006A441F" w:rsidRDefault="00652D23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78F93F15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99DAA90" w14:textId="0571747E" w:rsidR="00B77317" w:rsidRDefault="00652D23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6A543C3" w14:textId="5BBB70AF" w:rsidR="00652D23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549877" w:history="1">
                        <w:r w:rsidR="00652D23" w:rsidRPr="00CF6789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652D23">
                          <w:rPr>
                            <w:noProof/>
                            <w:webHidden/>
                          </w:rPr>
                          <w:tab/>
                        </w:r>
                        <w:r w:rsidR="00652D2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652D23">
                          <w:rPr>
                            <w:noProof/>
                            <w:webHidden/>
                          </w:rPr>
                          <w:instrText xml:space="preserve"> PAGEREF _Toc218549877 \h </w:instrText>
                        </w:r>
                        <w:r w:rsidR="00652D23">
                          <w:rPr>
                            <w:noProof/>
                            <w:webHidden/>
                          </w:rPr>
                        </w:r>
                        <w:r w:rsidR="00652D2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652D23">
                          <w:rPr>
                            <w:noProof/>
                            <w:webHidden/>
                          </w:rPr>
                          <w:t>1</w:t>
                        </w:r>
                        <w:r w:rsidR="00652D2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D255F91" w14:textId="3EAAB7C8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78" w:history="1">
                        <w:r w:rsidRPr="00CF6789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DCFFB58" w14:textId="1A46DB17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79" w:history="1">
                        <w:r w:rsidRPr="00CF6789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EA253F" w14:textId="2B0FEA1B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0" w:history="1">
                        <w:r w:rsidRPr="00CF6789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7A3F09F" w14:textId="14B33D92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1" w:history="1">
                        <w:r w:rsidRPr="00CF6789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7530503" w14:textId="30C27EBF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2" w:history="1">
                        <w:r w:rsidRPr="00CF6789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F42AAA" w14:textId="017E7544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3" w:history="1">
                        <w:r w:rsidRPr="00CF6789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015AF27" w14:textId="2B352F67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4" w:history="1">
                        <w:r w:rsidRPr="00CF6789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AED1428" w14:textId="685D6502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5" w:history="1">
                        <w:r w:rsidRPr="00CF6789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2B03B8" w14:textId="26F0739E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6" w:history="1">
                        <w:r w:rsidRPr="00CF6789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3A84BB" w14:textId="48330A8A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7" w:history="1">
                        <w:r w:rsidRPr="00CF6789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02E070" w14:textId="44608CD2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8" w:history="1">
                        <w:r w:rsidRPr="00CF6789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268EEC0" w14:textId="77DDCC8A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89" w:history="1">
                        <w:r w:rsidRPr="00CF6789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E9BE8DB" w14:textId="05082CB8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90" w:history="1">
                        <w:r w:rsidRPr="00CF6789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E4100BD" w14:textId="4444271B" w:rsidR="00652D23" w:rsidRDefault="00652D2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49891" w:history="1">
                        <w:r w:rsidRPr="00CF6789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_Toc218549891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0A51A93" w14:textId="3EC60AB5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CF605FD" w14:textId="77777777" w:rsidR="00F448BC" w:rsidRDefault="00F448BC" w:rsidP="00A5373F"/>
        </w:tc>
      </w:tr>
      <w:tr w:rsidR="00F448BC" w14:paraId="68D7771F" w14:textId="77777777" w:rsidTr="00BE081A">
        <w:trPr>
          <w:cantSplit/>
          <w:trHeight w:val="3924"/>
        </w:trPr>
        <w:tc>
          <w:tcPr>
            <w:tcW w:w="6285" w:type="dxa"/>
          </w:tcPr>
          <w:p w14:paraId="0900E524" w14:textId="3BA4AF91" w:rsidR="00C27B5D" w:rsidRDefault="00652D23" w:rsidP="00C27B5D">
            <w:pPr>
              <w:pStyle w:val="Heading1"/>
            </w:pPr>
            <w:bookmarkStart w:id="0" w:name="_Toc218549877"/>
            <w:r>
              <w:t>Description</w:t>
            </w:r>
            <w:bookmarkEnd w:id="0"/>
          </w:p>
          <w:p w14:paraId="026351F3" w14:textId="138A803B" w:rsidR="00F448BC" w:rsidRPr="00E65D6E" w:rsidRDefault="00652D23" w:rsidP="00FF408C">
            <w:r>
              <w:t>No Data</w:t>
            </w:r>
          </w:p>
        </w:tc>
        <w:tc>
          <w:tcPr>
            <w:tcW w:w="4713" w:type="dxa"/>
            <w:vMerge/>
          </w:tcPr>
          <w:p w14:paraId="374B8FC6" w14:textId="77777777" w:rsidR="00F448BC" w:rsidRPr="00A33AA4" w:rsidRDefault="00F448BC" w:rsidP="00840CC7">
            <w:pPr>
              <w:pStyle w:val="TOC3"/>
            </w:pPr>
          </w:p>
        </w:tc>
      </w:tr>
    </w:tbl>
    <w:p w14:paraId="2D01C916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BB7BC79" w14:textId="77777777" w:rsidTr="00DD03CF">
        <w:tc>
          <w:tcPr>
            <w:tcW w:w="11016" w:type="dxa"/>
          </w:tcPr>
          <w:p w14:paraId="388C2F41" w14:textId="3EABC813" w:rsidR="00343025" w:rsidRDefault="00652D23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549878"/>
            <w:r>
              <w:lastRenderedPageBreak/>
              <w:t>Assumptions</w:t>
            </w:r>
            <w:bookmarkEnd w:id="4"/>
          </w:p>
          <w:p w14:paraId="10D6CE5F" w14:textId="52B7A963" w:rsidR="00A96F2C" w:rsidRDefault="00A96F2C" w:rsidP="00A96F2C"/>
        </w:tc>
      </w:tr>
    </w:tbl>
    <w:p w14:paraId="72C63D01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7278D702" w14:textId="77777777" w:rsidTr="00ED5A01">
        <w:tc>
          <w:tcPr>
            <w:tcW w:w="11016" w:type="dxa"/>
          </w:tcPr>
          <w:p w14:paraId="3A1F4168" w14:textId="32A58F08" w:rsidR="00FF408C" w:rsidRDefault="00652D23" w:rsidP="00FF408C">
            <w:pPr>
              <w:pStyle w:val="Heading1"/>
            </w:pPr>
            <w:bookmarkStart w:id="5" w:name="_Toc218549879"/>
            <w:r>
              <w:lastRenderedPageBreak/>
              <w:t>Model Information</w:t>
            </w:r>
            <w:bookmarkEnd w:id="5"/>
          </w:p>
          <w:p w14:paraId="5C1CF7F0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E574606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3CABAEE4" w14:textId="77777777" w:rsidTr="00077EA0">
                    <w:tc>
                      <w:tcPr>
                        <w:tcW w:w="8640" w:type="dxa"/>
                      </w:tcPr>
                      <w:p w14:paraId="5E60A520" w14:textId="7DC15509" w:rsidR="00077EA0" w:rsidRDefault="00652D23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7CE82E7B" wp14:editId="753FD865">
                              <wp:extent cx="5349240" cy="2796540"/>
                              <wp:effectExtent l="0" t="0" r="3810" b="3810"/>
                              <wp:docPr id="1536370987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36370987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96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1613ABF" w14:textId="46E6DA6D" w:rsidR="00C16188" w:rsidRDefault="00652D23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</w:t>
                  </w:r>
                </w:p>
                <w:p w14:paraId="2A1763AA" w14:textId="661110F1" w:rsidR="00C16188" w:rsidRDefault="00652D23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38D0D8A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5264924" w14:textId="70DB69EC" w:rsidR="00C16188" w:rsidRPr="0044448A" w:rsidRDefault="00652D23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71E24EA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151C38" w14:textId="18B44A70" w:rsidR="00C16188" w:rsidRDefault="00652D23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7E8731A" w14:textId="0DAE886C" w:rsidR="00C16188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946F5C" w14:textId="4E721BFD" w:rsidR="00C16188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880D7C4" w14:textId="7F046D93" w:rsidR="00C16188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652D23" w14:paraId="15284560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12E978" w14:textId="4AA1965E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B6702ZZ.sldprt</w:t>
                  </w:r>
                </w:p>
                <w:p w14:paraId="77936693" w14:textId="6FF328A1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E6AA997" wp14:editId="474D22E0">
                        <wp:extent cx="1562735" cy="816610"/>
                        <wp:effectExtent l="0" t="0" r="0" b="2540"/>
                        <wp:docPr id="1655385568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5385568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D30844" w14:textId="3FAE1021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EDB3A6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Mass:0.00515218 kg</w:t>
                  </w:r>
                </w:p>
                <w:p w14:paraId="132A7522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Volume:6.44023e-07 m^3</w:t>
                  </w:r>
                </w:p>
                <w:p w14:paraId="435F9F7E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48B957AB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Weight:0.0504914 N</w:t>
                  </w:r>
                </w:p>
                <w:p w14:paraId="76F10413" w14:textId="46767027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E079A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C:\Users\user1\Desktop\vffs\vffs\design\design\B6702ZZ.sldprt</w:t>
                  </w:r>
                </w:p>
                <w:p w14:paraId="173631FC" w14:textId="74A80768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22:47:38 2025</w:t>
                  </w:r>
                </w:p>
              </w:tc>
            </w:tr>
            <w:tr w:rsidR="00652D23" w14:paraId="3A9A0F9D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FA2986" w14:textId="7EF97E2B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B6804ZZ.sldprt</w:t>
                  </w:r>
                </w:p>
                <w:p w14:paraId="4C17D59E" w14:textId="62F09E41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F41774" wp14:editId="741E3E68">
                        <wp:extent cx="1562735" cy="816610"/>
                        <wp:effectExtent l="0" t="0" r="0" b="2540"/>
                        <wp:docPr id="2043681257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3681257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6AE35E" w14:textId="3796864D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FF1A6A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Mass:0.0270741 kg</w:t>
                  </w:r>
                </w:p>
                <w:p w14:paraId="13B70EA2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Volume:3.38426e-06 m^3</w:t>
                  </w:r>
                </w:p>
                <w:p w14:paraId="08E79ED8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0A3B54BA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Weight:0.265326 N</w:t>
                  </w:r>
                </w:p>
                <w:p w14:paraId="24A1663D" w14:textId="38C5758C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F2AD76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C:\Users\user1\Desktop\vffs\vffs\design\design\B6804ZZ.sldprt</w:t>
                  </w:r>
                </w:p>
                <w:p w14:paraId="5EDC0AE0" w14:textId="5BF55B0A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22:47:36 2025</w:t>
                  </w:r>
                </w:p>
              </w:tc>
            </w:tr>
            <w:tr w:rsidR="00652D23" w14:paraId="23C60790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55C484" w14:textId="2217A438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B6809ZZ.sldprt</w:t>
                  </w:r>
                </w:p>
                <w:p w14:paraId="4C60C48F" w14:textId="7365A698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DB514C0" wp14:editId="748D846D">
                        <wp:extent cx="1562735" cy="816610"/>
                        <wp:effectExtent l="0" t="0" r="0" b="2540"/>
                        <wp:docPr id="1660006363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000636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617C2A" w14:textId="2867A304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3AE1E41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Mass:0.0557469 kg</w:t>
                  </w:r>
                </w:p>
                <w:p w14:paraId="021C5456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Volume:6.96836e-06 m^3</w:t>
                  </w:r>
                </w:p>
                <w:p w14:paraId="00135E57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40328F6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Weight:0.546319 N</w:t>
                  </w:r>
                </w:p>
                <w:p w14:paraId="31E52569" w14:textId="0216CFE7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49F20F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C:\Users\user1\Desktop\vffs\vffs\design\design\B6809ZZ.sldprt</w:t>
                  </w:r>
                </w:p>
                <w:p w14:paraId="3ED8F1EE" w14:textId="3FD811C0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22:47:37 2025</w:t>
                  </w:r>
                </w:p>
              </w:tc>
            </w:tr>
            <w:tr w:rsidR="00652D23" w14:paraId="7402C4A0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1CD974" w14:textId="6CF902CF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B6809ZZ.sldprt</w:t>
                  </w:r>
                </w:p>
                <w:p w14:paraId="10CF358C" w14:textId="027D932F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6842268" wp14:editId="70BF4380">
                        <wp:extent cx="1562735" cy="816610"/>
                        <wp:effectExtent l="0" t="0" r="0" b="2540"/>
                        <wp:docPr id="939017013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901701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45FFD1" w14:textId="6284D5D3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D9454C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Mass:0.0557469 kg</w:t>
                  </w:r>
                </w:p>
                <w:p w14:paraId="6B5770E6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Volume:6.96836e-06 m^3</w:t>
                  </w:r>
                </w:p>
                <w:p w14:paraId="679506D5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751A4516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Weight:0.546319 N</w:t>
                  </w:r>
                </w:p>
                <w:p w14:paraId="3073EB77" w14:textId="5B340114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DACA6D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C:\Users\user1\Desktop\vffs\vffs\design\design\B6809ZZ.sldprt</w:t>
                  </w:r>
                </w:p>
                <w:p w14:paraId="6A1CF57E" w14:textId="29946D53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22:47:37 2025</w:t>
                  </w:r>
                </w:p>
              </w:tc>
            </w:tr>
            <w:tr w:rsidR="00652D23" w14:paraId="4B380B58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3E36DF" w14:textId="0FC4BCC3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B6902ZZ.sldprt</w:t>
                  </w:r>
                </w:p>
                <w:p w14:paraId="52CBCF85" w14:textId="2154910E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44D9B48" wp14:editId="28737794">
                        <wp:extent cx="1562735" cy="816610"/>
                        <wp:effectExtent l="0" t="0" r="0" b="2540"/>
                        <wp:docPr id="1823239266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3239266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E4F83B" w14:textId="16B08C53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939EC0A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Mass:0.0224059 kg</w:t>
                  </w:r>
                </w:p>
                <w:p w14:paraId="18A5D916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Volume:2.80074e-06 m^3</w:t>
                  </w:r>
                </w:p>
                <w:p w14:paraId="02D2EA28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3C155D1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Weight:0.219578 N</w:t>
                  </w:r>
                </w:p>
                <w:p w14:paraId="3E13E43F" w14:textId="706DB714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C48CE6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C:\Users\user1\Desktop\vffs\vffs\design\design\B6902ZZ.sldprt</w:t>
                  </w:r>
                </w:p>
                <w:p w14:paraId="1C28259F" w14:textId="6B5DF844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22:47:38 2025</w:t>
                  </w:r>
                </w:p>
              </w:tc>
            </w:tr>
            <w:tr w:rsidR="00652D23" w14:paraId="199EA77C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180CDB" w14:textId="7CC67CFB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MUEN15.sldprt</w:t>
                  </w:r>
                </w:p>
                <w:p w14:paraId="75B1F7E2" w14:textId="0662C6B0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66CF26E" wp14:editId="7250FFD5">
                        <wp:extent cx="1562735" cy="816610"/>
                        <wp:effectExtent l="0" t="0" r="0" b="2540"/>
                        <wp:docPr id="105507323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5073238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7FA07F" w14:textId="03C01D45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8B0E92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Mass:0.011334 kg</w:t>
                  </w:r>
                </w:p>
                <w:p w14:paraId="44EC9BF1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Volume:1.41675e-06 m^3</w:t>
                  </w:r>
                </w:p>
                <w:p w14:paraId="2FDE71DB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60FAC94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Weight:0.111073 N</w:t>
                  </w:r>
                </w:p>
                <w:p w14:paraId="063D0AAC" w14:textId="03C2BDDF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1B4DE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C:\Users\user1\Desktop\vffs\vffs\design\design\MUEN15.sldprt</w:t>
                  </w:r>
                </w:p>
                <w:p w14:paraId="6ECF167D" w14:textId="3888A79B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22:47:38 2025</w:t>
                  </w:r>
                </w:p>
              </w:tc>
            </w:tr>
            <w:tr w:rsidR="00652D23" w14:paraId="0AC59FDF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8BED13" w14:textId="12B3DDD4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MUEN45.sldprt</w:t>
                  </w:r>
                </w:p>
                <w:p w14:paraId="7112F879" w14:textId="7F0A53E3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A411D0E" wp14:editId="38B42735">
                        <wp:extent cx="1562735" cy="816610"/>
                        <wp:effectExtent l="0" t="0" r="0" b="2540"/>
                        <wp:docPr id="410716432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0716432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D31C7C" w14:textId="72953821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CE01CE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Mass:0.0670728 kg</w:t>
                  </w:r>
                </w:p>
                <w:p w14:paraId="6704D1CB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Volume:8.38411e-06 m^3</w:t>
                  </w:r>
                </w:p>
                <w:p w14:paraId="4798A5DE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5999E214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Weight:0.657314 N</w:t>
                  </w:r>
                </w:p>
                <w:p w14:paraId="60F8BBDA" w14:textId="462020DF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9F6C5B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C:\Users\user1\Desktop\vffs\vffs\design\design\MUEN45.sldprt</w:t>
                  </w:r>
                </w:p>
                <w:p w14:paraId="414B8F4F" w14:textId="350CBA06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22:47:37 2025</w:t>
                  </w:r>
                </w:p>
              </w:tc>
            </w:tr>
            <w:tr w:rsidR="00652D23" w14:paraId="2DB95928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A92DD24" w14:textId="30EFAA44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4F3A9195" w14:textId="2EEB3B23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1486B02" wp14:editId="79832F22">
                        <wp:extent cx="1562735" cy="816610"/>
                        <wp:effectExtent l="0" t="0" r="0" b="2540"/>
                        <wp:docPr id="1424578402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457840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EFE35D" w14:textId="0F23D3C2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14A2ED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Mass:0.137864 kg</w:t>
                  </w:r>
                </w:p>
                <w:p w14:paraId="47C53F34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Volume:1.7233e-05 m^3</w:t>
                  </w:r>
                </w:p>
                <w:p w14:paraId="7D141A95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294466E7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Weight:1.35107 N</w:t>
                  </w:r>
                </w:p>
                <w:p w14:paraId="51F21F48" w14:textId="074CD2EC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C8134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C:\Users\user1\Desktop\vffs\vffs\design\design\blenderaugerlong.SLDPRT</w:t>
                  </w:r>
                </w:p>
                <w:p w14:paraId="50A6E559" w14:textId="6D98BD59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04:36:05 2026</w:t>
                  </w:r>
                </w:p>
              </w:tc>
            </w:tr>
            <w:tr w:rsidR="00652D23" w14:paraId="5C10F504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9E147F" w14:textId="6C491A4D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5D85121E" w14:textId="11B28F26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A2A51FD" wp14:editId="2C093D58">
                        <wp:extent cx="1562735" cy="816610"/>
                        <wp:effectExtent l="0" t="0" r="0" b="2540"/>
                        <wp:docPr id="492682674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2682674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14FBC3" w14:textId="77B5A2AF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0047EDA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Mass:0.0931969 kg</w:t>
                  </w:r>
                </w:p>
                <w:p w14:paraId="1D3F6ADE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Volume:1.16496e-05 m^3</w:t>
                  </w:r>
                </w:p>
                <w:p w14:paraId="2B2274FD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5D99D54D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Weight:0.91333 N</w:t>
                  </w:r>
                </w:p>
                <w:p w14:paraId="210B5324" w14:textId="63EEDCCF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E2EEB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C:\Users\user1\Desktop\vffs\vffs\design\design\blenderaugershortonly.SLDPRT</w:t>
                  </w:r>
                </w:p>
                <w:p w14:paraId="4A8143C0" w14:textId="4DED1928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02:15:55 2026</w:t>
                  </w:r>
                </w:p>
              </w:tc>
            </w:tr>
            <w:tr w:rsidR="00652D23" w14:paraId="499AC97D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94733F" w14:textId="3A0AC8BD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M6 Tapped Hole1</w:t>
                  </w:r>
                </w:p>
                <w:p w14:paraId="0715F4BB" w14:textId="54DB246E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61165D3" wp14:editId="28A70F78">
                        <wp:extent cx="1562735" cy="816610"/>
                        <wp:effectExtent l="0" t="0" r="0" b="2540"/>
                        <wp:docPr id="2142861879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2861879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5A704A" w14:textId="5246AC01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312D8C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Mass:0.86854 kg</w:t>
                  </w:r>
                </w:p>
                <w:p w14:paraId="6726790B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Volume:0.000108567 m^3</w:t>
                  </w:r>
                </w:p>
                <w:p w14:paraId="42873F65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344A205A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Weight:8.51169 N</w:t>
                  </w:r>
                </w:p>
                <w:p w14:paraId="5892B63A" w14:textId="5997EC1E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CEDAB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C:\Users\user1\Desktop\vffs\vffs\design\design\blenderseat.SLDPRT</w:t>
                  </w:r>
                </w:p>
                <w:p w14:paraId="0F65A5EA" w14:textId="50A9AE31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22:47:36 2025</w:t>
                  </w:r>
                </w:p>
              </w:tc>
            </w:tr>
            <w:tr w:rsidR="00652D23" w14:paraId="0779AA6A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230A530" w14:textId="774275E2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Chamfer2</w:t>
                  </w:r>
                </w:p>
                <w:p w14:paraId="2F3E080B" w14:textId="1667E6FE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1569F4" wp14:editId="7BD4AABD">
                        <wp:extent cx="1562735" cy="816610"/>
                        <wp:effectExtent l="0" t="0" r="0" b="2540"/>
                        <wp:docPr id="1637099994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7099994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9C74D28" w14:textId="6C631EF2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E54D85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Mass:0.293127 kg</w:t>
                  </w:r>
                </w:p>
                <w:p w14:paraId="7FE93B1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Volume:3.66409e-05 m^3</w:t>
                  </w:r>
                </w:p>
                <w:p w14:paraId="0D473A1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2C0239E3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Weight:2.87265 N</w:t>
                  </w:r>
                </w:p>
                <w:p w14:paraId="6DE7FC74" w14:textId="008C9379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82B724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C:\Users\user1\Desktop\vffs\vffs\design\design\blocker.SLDPRT</w:t>
                  </w:r>
                </w:p>
                <w:p w14:paraId="77CCD0F8" w14:textId="5FB881CB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22:47:37 2025</w:t>
                  </w:r>
                </w:p>
              </w:tc>
            </w:tr>
            <w:tr w:rsidR="00652D23" w14:paraId="02C71BD5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18B62C6" w14:textId="2DCF0AFE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Extrude2</w:t>
                  </w:r>
                </w:p>
                <w:p w14:paraId="3B591D99" w14:textId="2072CD52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F3B852C" wp14:editId="6D5548BF">
                        <wp:extent cx="1562735" cy="816610"/>
                        <wp:effectExtent l="0" t="0" r="0" b="2540"/>
                        <wp:docPr id="598671638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8671638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D13DFD" w14:textId="532BC6FB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765128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Mass:0.0720602 kg</w:t>
                  </w:r>
                </w:p>
                <w:p w14:paraId="32A9C627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Volume:9.00752e-06 m^3</w:t>
                  </w:r>
                </w:p>
                <w:p w14:paraId="0D87F7E1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29CD33B2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Weight:0.70619 N</w:t>
                  </w:r>
                </w:p>
                <w:p w14:paraId="4A43F0B8" w14:textId="343D2BFC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9616A03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C:\Users\user1\Desktop\vffs\vffs\design\design\blocker2.SLDPRT</w:t>
                  </w:r>
                </w:p>
                <w:p w14:paraId="2B76AC92" w14:textId="592CD9B8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22:47:37 2025</w:t>
                  </w:r>
                </w:p>
              </w:tc>
            </w:tr>
            <w:tr w:rsidR="00652D23" w14:paraId="5D913E7D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837619" w14:textId="04A22558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M4 Tapped Hole1</w:t>
                  </w:r>
                </w:p>
                <w:p w14:paraId="6D566E01" w14:textId="26CE5373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642623" wp14:editId="63A28856">
                        <wp:extent cx="1562735" cy="816610"/>
                        <wp:effectExtent l="0" t="0" r="0" b="2540"/>
                        <wp:docPr id="1057064069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7064069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C713CD" w14:textId="3C4AE872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4E32502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Mass:1.21131 kg</w:t>
                  </w:r>
                </w:p>
                <w:p w14:paraId="23B28452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Volume:0.000151413 m^3</w:t>
                  </w:r>
                </w:p>
                <w:p w14:paraId="77A14C02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202D3747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Weight:11.8708 N</w:t>
                  </w:r>
                </w:p>
                <w:p w14:paraId="1B4F67A2" w14:textId="01EDF06D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E9A2467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C:\Users\user1\Desktop\vffs\vffs\design\design\outbearingseat.SLDPRT</w:t>
                  </w:r>
                </w:p>
                <w:p w14:paraId="50476241" w14:textId="2A736ECB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22:47:37 2025</w:t>
                  </w:r>
                </w:p>
              </w:tc>
            </w:tr>
            <w:tr w:rsidR="00652D23" w14:paraId="108DB774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8172A50" w14:textId="3A16E2A5" w:rsidR="00652D23" w:rsidRDefault="00652D23" w:rsidP="006C32F2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Extrude6</w:t>
                  </w:r>
                </w:p>
                <w:p w14:paraId="1BBEFDEE" w14:textId="32B7573A" w:rsidR="00652D23" w:rsidRPr="0044448A" w:rsidRDefault="00652D23" w:rsidP="006C32F2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E9A2C21" wp14:editId="713043B6">
                        <wp:extent cx="1562735" cy="816610"/>
                        <wp:effectExtent l="0" t="0" r="0" b="2540"/>
                        <wp:docPr id="1250200913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0200913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205627" w14:textId="278944F4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B43EB09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Mass:0.320953 kg</w:t>
                  </w:r>
                </w:p>
                <w:p w14:paraId="54073890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Volume:4.01191e-05 m^3</w:t>
                  </w:r>
                </w:p>
                <w:p w14:paraId="2A7E05BC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31356EC0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Weight:3.14534 N</w:t>
                  </w:r>
                </w:p>
                <w:p w14:paraId="3895BC9B" w14:textId="3FAED530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2B27AF" w14:textId="77777777" w:rsidR="00652D23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C:\Users\user1\Desktop\vffs\vffs\design\design\shaft.SLDPRT</w:t>
                  </w:r>
                </w:p>
                <w:p w14:paraId="6371671D" w14:textId="7A9E08D6" w:rsidR="00652D23" w:rsidRPr="0044448A" w:rsidRDefault="00652D23" w:rsidP="006C32F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31 03:36:36 2025</w:t>
                  </w:r>
                </w:p>
              </w:tc>
            </w:tr>
            <w:tr w:rsidR="00C16188" w14:paraId="0C58D0F1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F004FC" w14:textId="4DACD0B8" w:rsidR="00C16188" w:rsidRDefault="00652D23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Extrude3</w:t>
                  </w:r>
                </w:p>
                <w:p w14:paraId="3FFBE088" w14:textId="0F442291" w:rsidR="004B3022" w:rsidRPr="0044448A" w:rsidRDefault="00652D23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EECE4C" wp14:editId="6CD2E1E0">
                        <wp:extent cx="1562735" cy="816610"/>
                        <wp:effectExtent l="0" t="0" r="0" b="2540"/>
                        <wp:docPr id="1298029077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8029077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CE1A8F5" w14:textId="3C682860" w:rsidR="00C16188" w:rsidRPr="0044448A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B32BE5" w14:textId="77777777" w:rsidR="00652D23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Mass:0.836782 kg</w:t>
                  </w:r>
                </w:p>
                <w:p w14:paraId="1DC186D7" w14:textId="77777777" w:rsidR="00652D23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Volume:0.000104598 m^3</w:t>
                  </w:r>
                </w:p>
                <w:p w14:paraId="607DE987" w14:textId="77777777" w:rsidR="00652D23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 kg/m^3</w:t>
                  </w:r>
                </w:p>
                <w:p w14:paraId="6E6500C3" w14:textId="77777777" w:rsidR="00652D23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Weight:8.20046 N</w:t>
                  </w:r>
                </w:p>
                <w:p w14:paraId="381B99E5" w14:textId="5974BC34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A2412A5" w14:textId="77777777" w:rsidR="00652D23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C:\Users\user1\Desktop\vffs\vffs\design\design\sleeve7.SLDPRT</w:t>
                  </w:r>
                </w:p>
                <w:p w14:paraId="15EBA655" w14:textId="64EC1D7B" w:rsidR="00C16188" w:rsidRPr="0044448A" w:rsidRDefault="00652D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Dec 30 22:47:38 2025</w:t>
                  </w:r>
                </w:p>
              </w:tc>
            </w:tr>
          </w:tbl>
          <w:p w14:paraId="4D348255" w14:textId="24B4CFB3" w:rsidR="00FF408C" w:rsidRDefault="00FF408C" w:rsidP="00A96F2C"/>
        </w:tc>
      </w:tr>
    </w:tbl>
    <w:p w14:paraId="20DD69A8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6890C324" w14:textId="77777777" w:rsidTr="005E294F">
        <w:tc>
          <w:tcPr>
            <w:tcW w:w="11016" w:type="dxa"/>
          </w:tcPr>
          <w:p w14:paraId="692B044E" w14:textId="16295B8A" w:rsidR="00B35001" w:rsidRPr="00B35001" w:rsidRDefault="00652D23" w:rsidP="00B35001">
            <w:pPr>
              <w:pStyle w:val="Heading1"/>
            </w:pPr>
            <w:bookmarkStart w:id="6" w:name="_Toc218549880"/>
            <w:r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289"/>
              <w:gridCol w:w="5916"/>
            </w:tblGrid>
            <w:tr w:rsidR="00B35001" w14:paraId="6DB2E3E4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511FF8" w14:textId="3E40A31F" w:rsidR="00B35001" w:rsidRDefault="00652D23" w:rsidP="005E294F">
                  <w:r>
                    <w:t>Study name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443BB1" w14:textId="3D406D6E" w:rsidR="00B35001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assemply_1_static</w:t>
                  </w:r>
                </w:p>
              </w:tc>
            </w:tr>
            <w:tr w:rsidR="00652D23" w14:paraId="72ACD3BE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6D468E" w14:textId="6B4425FE" w:rsidR="00652D23" w:rsidRDefault="00652D23" w:rsidP="005E294F">
                  <w:r>
                    <w:t>Analysis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3880AA" w14:textId="307278C9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652D23" w14:paraId="01ACD10C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D1255B" w14:textId="5DDC680A" w:rsidR="00652D23" w:rsidRDefault="00652D23" w:rsidP="005E294F">
                  <w:r>
                    <w:t>Mesh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92D2C7" w14:textId="6B9027B1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52D23" w14:paraId="2FA7C58B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0E683B" w14:textId="52522629" w:rsidR="00652D23" w:rsidRDefault="00652D23" w:rsidP="005E294F">
                  <w:r>
                    <w:t xml:space="preserve">Thermal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C1535C" w14:textId="348EC35E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52D23" w14:paraId="6DC2E3BE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9AF1ED" w14:textId="68A7F34C" w:rsidR="00652D23" w:rsidRDefault="00652D23" w:rsidP="005E294F">
                  <w:r>
                    <w:t>Thermal option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3FEF0F" w14:textId="0E2D8D71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652D23" w14:paraId="13DD643F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19422E" w14:textId="2F5B7A03" w:rsidR="00652D23" w:rsidRDefault="00652D23" w:rsidP="005E294F">
                  <w:r>
                    <w:t>Zero strain temperature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0CA9DE" w14:textId="6364969C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652D23" w14:paraId="55A6DCBA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617FBE" w14:textId="7D6E9C57" w:rsidR="00652D23" w:rsidRDefault="00652D23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6E6F0C" w14:textId="1770AE78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4768640D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1736AA" w14:textId="0AD31720" w:rsidR="00652D23" w:rsidRDefault="00652D23" w:rsidP="005E294F">
                  <w:r>
                    <w:t>Solver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98E3D0" w14:textId="5F2AD647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652D23" w14:paraId="5B8282CA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A1D3C3" w14:textId="38E076BF" w:rsidR="00652D23" w:rsidRDefault="00652D23" w:rsidP="005E294F">
                  <w:r>
                    <w:t xml:space="preserve">Inplane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45EC2D" w14:textId="16383E6D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36C6E2AC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8E8C9F" w14:textId="06F2B216" w:rsidR="00652D23" w:rsidRDefault="00652D23" w:rsidP="005E294F">
                  <w:r>
                    <w:t xml:space="preserve">Soft Spring: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B563EA" w14:textId="27A6A20D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1F1F195D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3946DE" w14:textId="071CC5AD" w:rsidR="00652D23" w:rsidRDefault="00652D23" w:rsidP="005E294F">
                  <w:r>
                    <w:t xml:space="preserve">Inertial Relief: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60A823" w14:textId="75D83CDC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61A8D26F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404973" w14:textId="249DE124" w:rsidR="00652D23" w:rsidRDefault="00652D23" w:rsidP="005E294F">
                  <w:r>
                    <w:t>Incompatible bonding options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4E8748" w14:textId="57D2DC5F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652D23" w14:paraId="713DB9F3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4CD9D4" w14:textId="6813912B" w:rsidR="00652D23" w:rsidRDefault="00652D23" w:rsidP="005E294F">
                  <w:r>
                    <w:t>Large displacement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4D5835" w14:textId="51B4FC0E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51BD2DC1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634FA3" w14:textId="6191332E" w:rsidR="00652D23" w:rsidRDefault="00652D23" w:rsidP="005E294F">
                  <w:r>
                    <w:t>Compute free body forces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F302BF" w14:textId="1A656566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52D23" w14:paraId="70CBF7C6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65E587" w14:textId="5BED64A8" w:rsidR="00652D23" w:rsidRDefault="00652D23" w:rsidP="005E294F">
                  <w:r>
                    <w:t>Friction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235DA3" w14:textId="3D3B7971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69977B48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C10CB0" w14:textId="73616E0B" w:rsidR="00652D23" w:rsidRDefault="00652D23" w:rsidP="005E294F">
                  <w:r>
                    <w:t xml:space="preserve">Use Adaptive Method: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10764F" w14:textId="7BC7839E" w:rsidR="00652D23" w:rsidRDefault="00652D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706E727A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A6A7DB" w14:textId="582AA0D7" w:rsidR="00652D23" w:rsidRDefault="00652D23" w:rsidP="005E294F">
                  <w:r>
                    <w:t>Result folder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822265" w14:textId="76692EF2" w:rsidR="00652D23" w:rsidRDefault="00652D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(C:\Users\user1\Desktop\vffs\vffs\design\design\assemply)</w:t>
                  </w:r>
                </w:p>
              </w:tc>
            </w:tr>
          </w:tbl>
          <w:p w14:paraId="728161C5" w14:textId="18547526" w:rsidR="005E294F" w:rsidRDefault="005E294F" w:rsidP="00A96F2C"/>
        </w:tc>
      </w:tr>
      <w:bookmarkEnd w:id="1"/>
      <w:bookmarkEnd w:id="2"/>
      <w:bookmarkEnd w:id="3"/>
    </w:tbl>
    <w:p w14:paraId="149B3098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0BB4EBA0" w14:textId="77777777" w:rsidTr="00E80CD9">
        <w:tc>
          <w:tcPr>
            <w:tcW w:w="11016" w:type="dxa"/>
          </w:tcPr>
          <w:p w14:paraId="20A3FC01" w14:textId="6DD0CEAB" w:rsidR="00F33129" w:rsidRPr="00B35001" w:rsidRDefault="00652D23" w:rsidP="000A7C6B">
            <w:pPr>
              <w:pStyle w:val="Heading1"/>
            </w:pPr>
            <w:bookmarkStart w:id="7" w:name="_Toc218549881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74"/>
              <w:gridCol w:w="5131"/>
            </w:tblGrid>
            <w:tr w:rsidR="00F33129" w14:paraId="4B4E3FEA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078276" w14:textId="43A1C5AA" w:rsidR="00F33129" w:rsidRDefault="00652D23" w:rsidP="000A7C6B">
                  <w:r>
                    <w:t>Unit system: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24C961" w14:textId="293031C7" w:rsidR="00F33129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652D23" w14:paraId="51E986BC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09F387" w14:textId="06E2C6B9" w:rsidR="00652D23" w:rsidRDefault="00652D23" w:rsidP="000A7C6B">
                  <w:r>
                    <w:t>Length/Displacement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D044BA" w14:textId="44EE5450" w:rsidR="00652D23" w:rsidRDefault="00652D2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652D23" w14:paraId="409C35F8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9417C9" w14:textId="43CF4635" w:rsidR="00652D23" w:rsidRDefault="00652D23" w:rsidP="000A7C6B">
                  <w:r>
                    <w:t>Temperature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613E35" w14:textId="01C5344D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652D23" w14:paraId="5445D175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562316" w14:textId="15814E39" w:rsidR="00652D23" w:rsidRDefault="00652D23" w:rsidP="000A7C6B">
                  <w:r>
                    <w:t>Angular velocity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8CD7F6" w14:textId="1CA29695" w:rsidR="00652D23" w:rsidRDefault="00652D2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652D23" w14:paraId="786C0585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65DF02" w14:textId="631CB5C7" w:rsidR="00652D23" w:rsidRDefault="00652D23" w:rsidP="000A7C6B">
                  <w:r>
                    <w:t>Pressure/Stress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291DE0" w14:textId="5F7673E0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4DCF521" w14:textId="6C9A1F83" w:rsidR="00F33129" w:rsidRDefault="00F33129" w:rsidP="000A7C6B"/>
        </w:tc>
      </w:tr>
    </w:tbl>
    <w:p w14:paraId="36C01D89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A2B9145" w14:textId="77777777" w:rsidTr="005273D5">
        <w:trPr>
          <w:trHeight w:val="4158"/>
        </w:trPr>
        <w:tc>
          <w:tcPr>
            <w:tcW w:w="11136" w:type="dxa"/>
          </w:tcPr>
          <w:p w14:paraId="0339E465" w14:textId="79337B22" w:rsidR="00E80CD9" w:rsidRPr="00AC3438" w:rsidRDefault="00652D23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549882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2ECE40B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EFB9F14" w14:textId="0F20B41D" w:rsidR="00E80CD9" w:rsidRPr="003E6C57" w:rsidRDefault="00652D23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12986F" w14:textId="4B2D4287" w:rsidR="00E80CD9" w:rsidRPr="003E6C57" w:rsidRDefault="00652D2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6EC6D2" w14:textId="0C87D01F" w:rsidR="00E80CD9" w:rsidRPr="003E6C57" w:rsidRDefault="00652D2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8A3068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399602A0" w14:textId="721815AF" w:rsidR="00E80CD9" w:rsidRPr="00577134" w:rsidRDefault="00652D23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104CBB8" wp14:editId="145A71F8">
                        <wp:extent cx="1904365" cy="995680"/>
                        <wp:effectExtent l="0" t="0" r="635" b="0"/>
                        <wp:docPr id="55200314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2003148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95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342AAB9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EF92E9" w14:textId="01F2BC73" w:rsidR="00E80CD9" w:rsidRPr="00BE6656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E3C5DD" w14:textId="6813EFCD" w:rsidR="00E80CD9" w:rsidRPr="00BE6656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652D23" w:rsidRPr="00577134" w14:paraId="19CCF94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C3F0B86" w14:textId="6782DC45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A9FFF3" w14:textId="224942F9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52D23" w:rsidRPr="00577134" w14:paraId="7329462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D73336" w14:textId="1174F993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D47F6E" w14:textId="4F972C48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652D23" w:rsidRPr="00577134" w14:paraId="1A8462B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ACE956" w14:textId="63CACE01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5806A8D" w14:textId="764DF4EB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652D23" w:rsidRPr="00577134" w14:paraId="4BD89AC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1F7DC0" w14:textId="4FB6F2A7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280870" w14:textId="3887BE25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652D23" w:rsidRPr="00577134" w14:paraId="683CC7C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000EAE" w14:textId="7EC99574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4020F2" w14:textId="167773C3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652D23" w:rsidRPr="00577134" w14:paraId="1C5C7C1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ECCC2F" w14:textId="23111F07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6204BD" w14:textId="62E00A82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652D23" w:rsidRPr="00577134" w14:paraId="034E8F4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D786F9" w14:textId="77DB7354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C61E9AD" w14:textId="38E443DF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652D23" w:rsidRPr="00577134" w14:paraId="105CCB6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5622090" w14:textId="52F4F8DA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0881A10" w14:textId="1AFB9E63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652D23" w:rsidRPr="00577134" w14:paraId="3BEDA6A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8EF86E" w14:textId="271F30E8" w:rsidR="00652D23" w:rsidRDefault="00652D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DD46B0" w14:textId="72A3FEC2" w:rsidR="00652D23" w:rsidRDefault="00652D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6405A6CE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31DD6083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1(B6702ZZ.sldprt)(B6702ZZ-1),</w:t>
                  </w:r>
                </w:p>
                <w:p w14:paraId="7B168815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1(B6804ZZ.sldprt)(B6804ZZ-1),</w:t>
                  </w:r>
                </w:p>
                <w:p w14:paraId="1519B0B2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1(B6809ZZ.sldprt)(B6809ZZ-1),</w:t>
                  </w:r>
                </w:p>
                <w:p w14:paraId="2C83FB2B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1(B6809ZZ.sldprt)(B6809ZZ-2),</w:t>
                  </w:r>
                </w:p>
                <w:p w14:paraId="75F880A2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1(B6902ZZ.sldprt)(B6902ZZ-1),</w:t>
                  </w:r>
                </w:p>
                <w:p w14:paraId="1502A9CE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1(MUEN15.sldprt)(MUEN15-1),</w:t>
                  </w:r>
                </w:p>
                <w:p w14:paraId="33C60CEF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1(MUEN45.sldprt)(MUEN45-1),</w:t>
                  </w:r>
                </w:p>
                <w:p w14:paraId="05CA97AE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Line1)(blenderaugerlong-1),</w:t>
                  </w:r>
                </w:p>
                <w:p w14:paraId="7ED69DFF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Line1)(blenderaugershortonly-1),</w:t>
                  </w:r>
                </w:p>
                <w:p w14:paraId="40E59C0F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1(M6 Tapped Hole1)(blenderseat-1),</w:t>
                  </w:r>
                </w:p>
                <w:p w14:paraId="09479EDC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1(Chamfer2)(blocker-1),</w:t>
                  </w:r>
                </w:p>
                <w:p w14:paraId="4F380DBB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1(Extrude2)(blocker2-1),</w:t>
                  </w:r>
                </w:p>
                <w:p w14:paraId="27F1A624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1(M4 Tapped Hole1)(outbearingseat-1),</w:t>
                  </w:r>
                </w:p>
                <w:p w14:paraId="42767A41" w14:textId="77777777" w:rsidR="00652D23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1(Extrude6)(shaft-1),</w:t>
                  </w:r>
                </w:p>
                <w:p w14:paraId="47DD1CB4" w14:textId="563CDA77" w:rsidR="00E80CD9" w:rsidRPr="00577134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1(Extrude3)(sleeve7-1)</w:t>
                  </w:r>
                </w:p>
              </w:tc>
            </w:tr>
            <w:tr w:rsidR="00E80CD9" w:rsidRPr="000841BF" w14:paraId="163AAB84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001F5AC" w14:textId="62BDC263" w:rsidR="00E80CD9" w:rsidRPr="000841BF" w:rsidRDefault="00652D23" w:rsidP="00652D23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367AA57E" w14:textId="29CE45E3" w:rsidR="00E80CD9" w:rsidRDefault="00E80CD9" w:rsidP="000A7C6B"/>
        </w:tc>
      </w:tr>
      <w:bookmarkEnd w:id="8"/>
      <w:bookmarkEnd w:id="9"/>
      <w:bookmarkEnd w:id="10"/>
    </w:tbl>
    <w:p w14:paraId="1470BAEB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0A7AC20" w14:textId="77777777" w:rsidTr="00452CBC">
        <w:tc>
          <w:tcPr>
            <w:tcW w:w="11016" w:type="dxa"/>
          </w:tcPr>
          <w:p w14:paraId="43BF7B59" w14:textId="047FF177" w:rsidR="005273D5" w:rsidRPr="00AF1A58" w:rsidRDefault="00652D23" w:rsidP="000A7C6B">
            <w:pPr>
              <w:pStyle w:val="Heading1"/>
              <w:rPr>
                <w:b w:val="0"/>
                <w:bCs w:val="0"/>
              </w:rPr>
            </w:pPr>
            <w:bookmarkStart w:id="12" w:name="_Toc218549883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652D23" w14:paraId="01D2ABC6" w14:textId="77777777" w:rsidTr="000D060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3EBE518" w14:textId="4FB0BB3F" w:rsidR="00652D23" w:rsidRPr="004E282D" w:rsidRDefault="00652D2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BC08271" w14:textId="52ECBC49" w:rsidR="00652D23" w:rsidRPr="004E282D" w:rsidRDefault="00652D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5F3B77A" w14:textId="1FC5CBD9" w:rsidR="00652D23" w:rsidRPr="004E282D" w:rsidRDefault="00652D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652D23" w14:paraId="0E87FC32" w14:textId="77777777" w:rsidTr="00F84F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A14865A" w14:textId="22401DFF" w:rsidR="00652D23" w:rsidRPr="00AD5FBA" w:rsidRDefault="00652D2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072DFBF" w14:textId="3F7D9922" w:rsidR="00652D23" w:rsidRPr="006208CB" w:rsidRDefault="00652D2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068719C" wp14:editId="6B3CBE39">
                        <wp:extent cx="1772285" cy="926465"/>
                        <wp:effectExtent l="0" t="0" r="0" b="6985"/>
                        <wp:docPr id="1120195121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0195121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26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652D23" w14:paraId="3CAFB20E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C31C558" w14:textId="44FCDFB2" w:rsidR="00652D23" w:rsidRPr="00BE6656" w:rsidRDefault="00652D23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C6C957E" w14:textId="341E9964" w:rsidR="00652D23" w:rsidRPr="00154A1A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652D23" w14:paraId="35F96599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2B81E1B" w14:textId="3BBB66BD" w:rsidR="00652D23" w:rsidRDefault="00652D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67D23D" w14:textId="1F61376E" w:rsidR="00652D23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2A8A1658" w14:textId="77777777" w:rsidR="00652D23" w:rsidRPr="004C6DEB" w:rsidRDefault="00652D23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376AA257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11E2D5EB" w14:textId="3D9505DB" w:rsidR="003F154A" w:rsidRPr="003F154A" w:rsidRDefault="00652D23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2186DF2E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6356459" w14:textId="5D7C1311" w:rsidR="003F154A" w:rsidRDefault="00652D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9578B38" w14:textId="6A06F869" w:rsidR="003F154A" w:rsidRDefault="00652D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E84917F" w14:textId="232BC137" w:rsidR="003F154A" w:rsidRDefault="00652D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ECEB125" w14:textId="7AD28815" w:rsidR="003F154A" w:rsidRDefault="00652D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A6EA399" w14:textId="29710AD2" w:rsidR="003F154A" w:rsidRDefault="00652D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6208A062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E2C9CD6" w14:textId="7ECB9213" w:rsidR="003F154A" w:rsidRDefault="00652D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898F44" w14:textId="1CA8A743" w:rsidR="003F154A" w:rsidRPr="00EF37BF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6.50642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49EF28" w14:textId="714A3184" w:rsidR="003F154A" w:rsidRPr="00EF37BF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-2.40734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68A800" w14:textId="631B77A3" w:rsidR="003F154A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3.26134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501D300" w14:textId="07F64357" w:rsidR="003F154A" w:rsidRPr="00EF37BF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7.66584</w:t>
                        </w:r>
                      </w:p>
                    </w:tc>
                  </w:tr>
                  <w:tr w:rsidR="00935682" w14:paraId="5AC1EEAC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FFDB354" w14:textId="62AFEBCB" w:rsidR="00935682" w:rsidRDefault="00652D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D594A7" w14:textId="0D25848B" w:rsidR="00935682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B49D51" w14:textId="465A7AC8" w:rsidR="00935682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03ED51" w14:textId="2FC987E6" w:rsidR="00935682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3B3FB70" w14:textId="0D8225B1" w:rsidR="00935682" w:rsidRDefault="00652D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CEE2768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0E2AA1E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652D23" w14:paraId="40D76180" w14:textId="77777777" w:rsidTr="00B1115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2A4F173" w14:textId="5FAB3E1D" w:rsidR="00652D23" w:rsidRPr="004E282D" w:rsidRDefault="00652D2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CCFBD97" w14:textId="4995B155" w:rsidR="00652D23" w:rsidRPr="004E282D" w:rsidRDefault="00652D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CD0C9B8" w14:textId="18B63DFA" w:rsidR="00652D23" w:rsidRPr="004E282D" w:rsidRDefault="00652D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652D23" w14:paraId="7BF3E044" w14:textId="77777777" w:rsidTr="008F1F8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21C4342F" w14:textId="63D77A57" w:rsidR="00652D23" w:rsidRPr="00F42DD1" w:rsidRDefault="00652D2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F12A9E4" w14:textId="21BC8248" w:rsidR="00652D23" w:rsidRPr="006208CB" w:rsidRDefault="00652D2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7DECDF6" wp14:editId="2833EDF6">
                        <wp:extent cx="1907540" cy="996950"/>
                        <wp:effectExtent l="0" t="0" r="0" b="0"/>
                        <wp:docPr id="20515203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15203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96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652D23" w14:paraId="749F5476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81110FE" w14:textId="7E8CD019" w:rsidR="00652D23" w:rsidRPr="00BE6656" w:rsidRDefault="00652D23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1C59984" w14:textId="7B184517" w:rsidR="00652D23" w:rsidRPr="00B77EA3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 face(s)</w:t>
                        </w:r>
                      </w:p>
                    </w:tc>
                  </w:tr>
                  <w:tr w:rsidR="00652D23" w14:paraId="1B97DDA5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E817E4A" w14:textId="2C1ED5BD" w:rsidR="00652D23" w:rsidRDefault="00652D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8D69827" w14:textId="35FA827C" w:rsidR="00652D23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652D23" w14:paraId="70856920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E4BF14B" w14:textId="491EECEE" w:rsidR="00652D23" w:rsidRDefault="00652D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274A908" w14:textId="42744D7D" w:rsidR="00652D23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4,000</w:t>
                        </w:r>
                      </w:p>
                    </w:tc>
                  </w:tr>
                  <w:tr w:rsidR="00652D23" w14:paraId="4D4A801F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49CC8CB" w14:textId="3E21F762" w:rsidR="00652D23" w:rsidRDefault="00652D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DCFF082" w14:textId="381C4770" w:rsidR="00652D23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  <w:tr w:rsidR="00652D23" w14:paraId="1792C1E1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D4261EB" w14:textId="74248D75" w:rsidR="00652D23" w:rsidRDefault="00652D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6B34CB6" w14:textId="3953AE9A" w:rsidR="00652D23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652D23" w14:paraId="7250906D" w14:textId="77777777" w:rsidTr="00652D2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50886E" w14:textId="17C19B8A" w:rsidR="00652D23" w:rsidRDefault="00652D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F8EBF60" w14:textId="7978AD02" w:rsidR="00652D23" w:rsidRDefault="00652D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14:paraId="4FAEB21D" w14:textId="77777777" w:rsidR="00652D23" w:rsidRDefault="00652D2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DF9BBD5" w14:textId="41CD44A8" w:rsidR="005273D5" w:rsidRDefault="005273D5" w:rsidP="000A7C6B">
            <w:pPr>
              <w:rPr>
                <w:rStyle w:val="Strong"/>
              </w:rPr>
            </w:pPr>
          </w:p>
        </w:tc>
      </w:tr>
    </w:tbl>
    <w:p w14:paraId="2B8327FC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62ACBD74" w14:textId="77777777" w:rsidTr="005B3D16">
        <w:tc>
          <w:tcPr>
            <w:tcW w:w="11016" w:type="dxa"/>
          </w:tcPr>
          <w:p w14:paraId="61A1B8A6" w14:textId="40BE6337" w:rsidR="00132707" w:rsidRDefault="00132707" w:rsidP="000A7C6B">
            <w:pPr>
              <w:pStyle w:val="Heading1"/>
            </w:pPr>
            <w:r>
              <w:br w:type="page"/>
            </w:r>
            <w:bookmarkStart w:id="13" w:name="_Toc218549884"/>
            <w:r w:rsidR="00652D23">
              <w:t>Connector Definitions</w:t>
            </w:r>
            <w:bookmarkEnd w:id="13"/>
          </w:p>
          <w:p w14:paraId="0DB4DE6B" w14:textId="62F119D5" w:rsidR="00132707" w:rsidRDefault="00652D23" w:rsidP="000A7C6B">
            <w:r>
              <w:t>No Data</w:t>
            </w:r>
          </w:p>
          <w:p w14:paraId="6EC57933" w14:textId="7ACFB446" w:rsidR="00EF37BF" w:rsidRPr="009C0A33" w:rsidRDefault="00EF37BF" w:rsidP="000A7C6B"/>
          <w:p w14:paraId="297F60D2" w14:textId="77777777" w:rsidR="000F2729" w:rsidRDefault="000F2729" w:rsidP="000A7C6B"/>
          <w:p w14:paraId="16B226AB" w14:textId="0D43DA11" w:rsidR="00E12C21" w:rsidRDefault="00E12C21" w:rsidP="000A7C6B"/>
          <w:p w14:paraId="0FAC8CEE" w14:textId="77777777" w:rsidR="00D72EE8" w:rsidRDefault="00D72EE8" w:rsidP="00D72EE8"/>
          <w:p w14:paraId="69A74061" w14:textId="7F1182BB" w:rsidR="00D72EE8" w:rsidRPr="009C0A33" w:rsidRDefault="00D72EE8" w:rsidP="00D72EE8"/>
          <w:p w14:paraId="587D86E4" w14:textId="0C5EA383" w:rsidR="00132707" w:rsidRDefault="00132707" w:rsidP="000A7C6B"/>
        </w:tc>
      </w:tr>
    </w:tbl>
    <w:p w14:paraId="17ED092C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120047B1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1006E23" w14:textId="1FB33825" w:rsidR="00104BD8" w:rsidRDefault="00652D23" w:rsidP="00652D23">
            <w:pPr>
              <w:pStyle w:val="Heading1"/>
            </w:pPr>
            <w:bookmarkStart w:id="14" w:name="_Toc218549885"/>
            <w:r>
              <w:lastRenderedPageBreak/>
              <w:t>Interaction Information</w:t>
            </w:r>
            <w:bookmarkEnd w:id="14"/>
          </w:p>
          <w:p w14:paraId="188E1E71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3A1BACDB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3293D8" w14:textId="0395CE9C" w:rsidR="002B4DE8" w:rsidRDefault="00652D23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5E812F" w14:textId="6F0857E5" w:rsidR="002B4DE8" w:rsidRDefault="00652D23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E8EDF5D" w14:textId="3E6D63C8" w:rsidR="002B4DE8" w:rsidRDefault="00652D23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5066EF22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2C31EA1" w14:textId="79E1E724" w:rsidR="002B4DE8" w:rsidRPr="00211C62" w:rsidRDefault="00652D23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227AF4DC" w14:textId="274DDCE9" w:rsidR="002B4DE8" w:rsidRPr="000B04D4" w:rsidRDefault="00652D23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120979B" wp14:editId="108DBA62">
                        <wp:extent cx="2445385" cy="1278255"/>
                        <wp:effectExtent l="0" t="0" r="0" b="0"/>
                        <wp:docPr id="2080770021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0770021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278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5EBF14CC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21064C0" w14:textId="2C7C4345" w:rsidR="0017091B" w:rsidRPr="00BE6656" w:rsidRDefault="00652D23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9F608DF" w14:textId="362D7FD0" w:rsidR="0017091B" w:rsidRPr="00BE6656" w:rsidRDefault="00652D23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652D23" w14:paraId="31DCECF7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444D3B" w14:textId="037B9D18" w:rsidR="00652D23" w:rsidRDefault="00652D23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253BF41" w14:textId="384661A2" w:rsidR="00652D23" w:rsidRDefault="00652D23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652D23" w14:paraId="179E3887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CDF750" w14:textId="2BEB4DDD" w:rsidR="00652D23" w:rsidRDefault="00652D23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9581B8" w14:textId="7D16E150" w:rsidR="00652D23" w:rsidRDefault="00652D23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638DC261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4AC4A02" w14:textId="646D5B5A" w:rsidR="00104BD8" w:rsidRDefault="00104BD8" w:rsidP="000A7C6B">
            <w:pPr>
              <w:rPr>
                <w:rStyle w:val="A3"/>
              </w:rPr>
            </w:pPr>
          </w:p>
          <w:p w14:paraId="009FEAD3" w14:textId="77777777" w:rsidR="00104BD8" w:rsidRDefault="00104BD8" w:rsidP="000A7C6B"/>
        </w:tc>
      </w:tr>
    </w:tbl>
    <w:p w14:paraId="2FCB1D21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2856158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E295970" w14:textId="57F50544" w:rsidR="00A61A59" w:rsidRDefault="00652D23" w:rsidP="000A7C6B">
            <w:pPr>
              <w:pStyle w:val="Heading1"/>
            </w:pPr>
            <w:bookmarkStart w:id="15" w:name="_Toc218549886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1CD2C837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58E2BC" w14:textId="1107C764" w:rsidR="00A9531D" w:rsidRDefault="00652D23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FF1B9A" w14:textId="26010519" w:rsidR="00A9531D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52D23" w14:paraId="0A139204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BDF348" w14:textId="2BD555A8" w:rsidR="00652D23" w:rsidRDefault="00652D23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2AD3FE" w14:textId="3243DC55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652D23" w14:paraId="5DD86CB2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8BBBCD" w14:textId="52CEDF33" w:rsidR="00652D23" w:rsidRDefault="00652D23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B0A5E0" w14:textId="65558F00" w:rsidR="00652D23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652D23" w14:paraId="3D1D5213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A53756" w14:textId="28E28669" w:rsidR="00652D23" w:rsidRDefault="00652D23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48DB99" w14:textId="154B2604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0.326159 in</w:t>
                  </w:r>
                </w:p>
              </w:tc>
            </w:tr>
            <w:tr w:rsidR="00652D23" w14:paraId="59BFB47C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391E7E" w14:textId="2A7BE82B" w:rsidR="00652D23" w:rsidRDefault="00652D23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538FC8" w14:textId="6E867B68" w:rsidR="00652D23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0.0163079 in</w:t>
                  </w:r>
                </w:p>
              </w:tc>
            </w:tr>
            <w:tr w:rsidR="00652D23" w14:paraId="6F838C7B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969BB1" w14:textId="24B1348F" w:rsidR="00652D23" w:rsidRDefault="00652D23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DF887A" w14:textId="3D3A1EC0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652D23" w14:paraId="0A6FC730" w14:textId="77777777" w:rsidTr="00652D2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256357" w14:textId="7D39244C" w:rsidR="00652D23" w:rsidRDefault="00652D23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60D247" w14:textId="143269BA" w:rsidR="00652D23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2D23" w14:paraId="1789092E" w14:textId="77777777" w:rsidTr="00652D2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6F9696" w14:textId="7F31EBDE" w:rsidR="00652D23" w:rsidRDefault="00652D23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F0B628" w14:textId="3932B2C3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5D579901" w14:textId="77777777" w:rsidR="00690657" w:rsidRDefault="00690657" w:rsidP="00690657"/>
          <w:p w14:paraId="0495AFF5" w14:textId="40984A72" w:rsidR="00A9531D" w:rsidRPr="00690657" w:rsidRDefault="00652D23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4CF19E2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8BEF64" w14:textId="5BF73505" w:rsidR="007107BE" w:rsidRDefault="00652D23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6BC1AA" w14:textId="3878D483" w:rsidR="007107BE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565535</w:t>
                  </w:r>
                </w:p>
              </w:tc>
            </w:tr>
            <w:tr w:rsidR="00652D23" w14:paraId="3598643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00D04B" w14:textId="3248A051" w:rsidR="00652D23" w:rsidRDefault="00652D23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43BC38" w14:textId="273B0836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344699</w:t>
                  </w:r>
                </w:p>
              </w:tc>
            </w:tr>
            <w:tr w:rsidR="00652D23" w14:paraId="488C8C6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79E4F3" w14:textId="52F2F839" w:rsidR="00652D23" w:rsidRDefault="00652D23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512886" w14:textId="4E29945F" w:rsidR="00652D23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17.846</w:t>
                  </w:r>
                </w:p>
              </w:tc>
            </w:tr>
            <w:tr w:rsidR="00652D23" w14:paraId="536FEE9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79AAD1" w14:textId="082176D2" w:rsidR="00652D23" w:rsidRDefault="00652D23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9AD87C" w14:textId="06D806D9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97.3</w:t>
                  </w:r>
                </w:p>
              </w:tc>
            </w:tr>
            <w:tr w:rsidR="00652D23" w14:paraId="3A2CBE1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F25484" w14:textId="6185F65C" w:rsidR="00652D23" w:rsidRDefault="00652D23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A15453" w14:textId="6B491E7B" w:rsidR="00652D23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0.054</w:t>
                  </w:r>
                </w:p>
              </w:tc>
            </w:tr>
            <w:tr w:rsidR="00652D23" w14:paraId="6579AB6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11C910" w14:textId="07B2A43C" w:rsidR="00652D23" w:rsidRDefault="00652D23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5B452D" w14:textId="6B533C47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52D23" w14:paraId="40D90C3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DE6D73" w14:textId="61B60260" w:rsidR="00652D23" w:rsidRDefault="00652D23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19C64B" w14:textId="1E8614C3" w:rsidR="00652D23" w:rsidRDefault="00652D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00:00:16</w:t>
                  </w:r>
                </w:p>
              </w:tc>
            </w:tr>
            <w:tr w:rsidR="00652D23" w14:paraId="10208DE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E8A67C" w14:textId="4BF0CE0E" w:rsidR="00652D23" w:rsidRDefault="00652D23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47B612" w14:textId="77777777" w:rsidR="00652D23" w:rsidRDefault="00652D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0EB05AE8" w14:textId="2D6CBEAC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40EBDB10" w14:textId="670A4106" w:rsidR="00A61A59" w:rsidRPr="00690657" w:rsidRDefault="00652D23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6B405AAD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33FD000" w14:textId="732BA840" w:rsidR="00A61A59" w:rsidRDefault="00652D23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21B6C03" w14:textId="4C232170" w:rsidR="00A61A59" w:rsidRDefault="00652D23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610B8B06" w14:textId="31334C18" w:rsidR="00A61A59" w:rsidRDefault="00652D23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2E16084" w14:textId="155356A9" w:rsidR="00A61A59" w:rsidRDefault="00652D23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29DAC4C7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EE39DEE" w14:textId="0AEEBAC6" w:rsidR="00A61A59" w:rsidRPr="004D2956" w:rsidRDefault="00652D23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D2E6956" w14:textId="60795C23" w:rsidR="00A61A59" w:rsidRPr="004D2956" w:rsidRDefault="00652D23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88BD2B9" w14:textId="210918C1" w:rsidR="00A61A59" w:rsidRPr="004D2956" w:rsidRDefault="00652D23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71FCBD0" w14:textId="37DFF4B3" w:rsidR="00A61A59" w:rsidRPr="004D2956" w:rsidRDefault="00652D23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56461AA0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8BBD471" w14:textId="5B1EEC9A" w:rsidR="00A61A59" w:rsidRDefault="00652D23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C67BE3D" wp14:editId="39C33324">
                        <wp:extent cx="6691630" cy="3498215"/>
                        <wp:effectExtent l="0" t="0" r="0" b="6985"/>
                        <wp:docPr id="1257135891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7135891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498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D1DE32" w14:textId="7E73D70A" w:rsidR="00A61A59" w:rsidRPr="004D2956" w:rsidRDefault="00652D23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Assem4-assemply_1_static-Quality-Quality1</w:t>
                  </w:r>
                </w:p>
              </w:tc>
            </w:tr>
          </w:tbl>
          <w:p w14:paraId="10F6AE32" w14:textId="2A56817B" w:rsidR="00A61A59" w:rsidRPr="00F077CB" w:rsidRDefault="00A61A59" w:rsidP="000A7C6B"/>
        </w:tc>
      </w:tr>
    </w:tbl>
    <w:p w14:paraId="31F45B1D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32BA1DC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65841D4" w14:textId="70CA0037" w:rsidR="002C53F9" w:rsidRDefault="00652D23" w:rsidP="000A7C6B">
            <w:pPr>
              <w:pStyle w:val="Heading1"/>
            </w:pPr>
            <w:bookmarkStart w:id="16" w:name="_Toc218549887"/>
            <w:r>
              <w:t>Sensor Details</w:t>
            </w:r>
            <w:bookmarkEnd w:id="16"/>
          </w:p>
          <w:p w14:paraId="4F463352" w14:textId="26BE5AEF" w:rsidR="002C53F9" w:rsidRPr="00F077CB" w:rsidRDefault="00652D23" w:rsidP="00652D23">
            <w:r>
              <w:t>No Data</w:t>
            </w:r>
          </w:p>
        </w:tc>
      </w:tr>
    </w:tbl>
    <w:p w14:paraId="4BED634A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23DA1143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D06FD13" w14:textId="49DAD246" w:rsidR="005F5B79" w:rsidRDefault="00652D23" w:rsidP="000A7C6B">
            <w:pPr>
              <w:pStyle w:val="Heading1"/>
            </w:pPr>
            <w:bookmarkStart w:id="17" w:name="_Toc218549888"/>
            <w:r>
              <w:t>Resultant Forces</w:t>
            </w:r>
            <w:bookmarkEnd w:id="17"/>
          </w:p>
          <w:p w14:paraId="4027B105" w14:textId="20912E89" w:rsidR="005F5B79" w:rsidRPr="000B04D4" w:rsidRDefault="00652D23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63BB0C2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DBEF50B" w14:textId="798CFC28" w:rsidR="005F5B79" w:rsidRDefault="00652D23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1CB73E0" w14:textId="7F1CAD59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52919C9" w14:textId="05637248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4CF23CF" w14:textId="6D35B5E3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99DBCB3" w14:textId="3A7FC626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35D0CA6" w14:textId="55506E72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47992AB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9CF0C51" w14:textId="30B285F0" w:rsidR="005F5B79" w:rsidRPr="004D2956" w:rsidRDefault="00652D2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183D78" w14:textId="0A332E30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FAE75B" w14:textId="5323F784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6.50642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8A61D4" w14:textId="408FBCC0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-2.40734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D7DEB3" w14:textId="52E167CF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3.26134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6876D50" w14:textId="09A9F391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7.66584</w:t>
                  </w:r>
                </w:p>
              </w:tc>
            </w:tr>
          </w:tbl>
          <w:p w14:paraId="06FC86A9" w14:textId="71828B06" w:rsidR="005F5B79" w:rsidRPr="000B04D4" w:rsidRDefault="00652D23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4C06B41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C6C163" w14:textId="31E64F52" w:rsidR="005F5B79" w:rsidRDefault="00652D23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3F5AB17" w14:textId="201D5F55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2B146B5" w14:textId="6B377E06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5F24DD1" w14:textId="68751D3D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BA03062" w14:textId="7B3AD89A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B6CE7D5" w14:textId="09846EFE" w:rsidR="005F5B79" w:rsidRDefault="00652D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86E1A5B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8389F5E" w14:textId="6B7DB92E" w:rsidR="005F5B79" w:rsidRPr="004D2956" w:rsidRDefault="00652D2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46A306" w14:textId="21DEF4EE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E92122" w14:textId="4AEAA8A3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A8C3E2" w14:textId="6FEF9C6D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6F8739" w14:textId="1B947898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BA3728A" w14:textId="38A2B734" w:rsidR="005F5B79" w:rsidRPr="004D2956" w:rsidRDefault="00652D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2F60993" w14:textId="77777777" w:rsidR="005F5B79" w:rsidRDefault="005F5B79" w:rsidP="000A7C6B"/>
        </w:tc>
      </w:tr>
      <w:tr w:rsidR="005F5B79" w14:paraId="24D83D97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FD50E67" w14:textId="21A11458" w:rsidR="00C6072D" w:rsidRPr="000B04D4" w:rsidRDefault="00652D23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7ADA0CED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B96882B" w14:textId="0C8D99E8" w:rsidR="00C6072D" w:rsidRDefault="00652D23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8F2B21C" w14:textId="5E86B2C5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A7C9DE" w14:textId="62E0E860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CF8207E" w14:textId="60DCB2BE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6034942" w14:textId="03D0FE37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71E2765" w14:textId="4C694DBE" w:rsidR="00C6072D" w:rsidRDefault="00652D23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DB1DAC3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2EEBFE" w14:textId="2F5608F0" w:rsidR="00C6072D" w:rsidRPr="004D2956" w:rsidRDefault="00652D2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20278C" w14:textId="7085110C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D99E926" w14:textId="693F9F50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0.00460297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4920EA0" w14:textId="0DC20329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0.0651647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47F654" w14:textId="03B524F4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0.0147848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DC1C511" w14:textId="7ED856CC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0.0669792</w:t>
                  </w:r>
                </w:p>
              </w:tc>
            </w:tr>
          </w:tbl>
          <w:p w14:paraId="2B2276E2" w14:textId="6CB5AA6E" w:rsidR="00C6072D" w:rsidRPr="000B04D4" w:rsidRDefault="00652D23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1A0CD45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437824F" w14:textId="1F4AFD26" w:rsidR="00C6072D" w:rsidRDefault="00652D23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8EF21B" w14:textId="2A20D8B7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6EAD4BE" w14:textId="0B0772B1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9F05C2F" w14:textId="37B58F26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50D44C6" w14:textId="480C626B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91447A1" w14:textId="4E7331B9" w:rsidR="00C6072D" w:rsidRDefault="00652D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3879B0AE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939DF65" w14:textId="1ADE64B0" w:rsidR="00C6072D" w:rsidRPr="004D2956" w:rsidRDefault="00652D2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3C19D5" w14:textId="4926AFA2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B7C8D5" w14:textId="37C79B89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A08604" w14:textId="4B417042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2424435" w14:textId="1E2875E5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3F8FBB" w14:textId="344758B4" w:rsidR="00C6072D" w:rsidRPr="004D2956" w:rsidRDefault="00652D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6C44C220" w14:textId="1548C7F7" w:rsidR="005F5B79" w:rsidRDefault="005F5B79" w:rsidP="000A7C6B"/>
        </w:tc>
      </w:tr>
      <w:bookmarkEnd w:id="18"/>
      <w:bookmarkEnd w:id="19"/>
      <w:bookmarkEnd w:id="20"/>
    </w:tbl>
    <w:p w14:paraId="16BF8CEB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4C1E4AB3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8E5406F" w14:textId="278D0129" w:rsidR="0050542D" w:rsidRPr="00652D23" w:rsidRDefault="00652D23" w:rsidP="00652D23">
            <w:pPr>
              <w:pStyle w:val="Heading1"/>
            </w:pPr>
            <w:bookmarkStart w:id="21" w:name="_Toc218549889"/>
            <w:r>
              <w:lastRenderedPageBreak/>
              <w:t>Beams</w:t>
            </w:r>
            <w:bookmarkEnd w:id="21"/>
          </w:p>
          <w:p w14:paraId="1892A05A" w14:textId="538E73AB" w:rsidR="00EC2432" w:rsidRDefault="00652D23" w:rsidP="00652D23">
            <w:r>
              <w:rPr>
                <w:sz w:val="24"/>
                <w:szCs w:val="24"/>
              </w:rPr>
              <w:t>No Data</w:t>
            </w:r>
          </w:p>
        </w:tc>
      </w:tr>
    </w:tbl>
    <w:p w14:paraId="4124A319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7219EED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591C967" w14:textId="44398880" w:rsidR="00EC2432" w:rsidRDefault="00652D23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549890"/>
            <w:r>
              <w:lastRenderedPageBreak/>
              <w:t>Study Results</w:t>
            </w:r>
            <w:bookmarkEnd w:id="25"/>
          </w:p>
          <w:p w14:paraId="29D82101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652D23" w14:paraId="4AE2A19B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FEF9269" w14:textId="6BBC438B" w:rsidR="00652D23" w:rsidRDefault="00652D23" w:rsidP="00652D2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D0A23C" w14:textId="09E9E98A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2EC9457" w14:textId="3E6DDCC8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9039E73" w14:textId="155D4448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2D23" w14:paraId="09BAEFD9" w14:textId="77777777" w:rsidTr="006C32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5E8C80" w14:textId="4E47D2E6" w:rsidR="00652D23" w:rsidRPr="004D2956" w:rsidRDefault="00652D23" w:rsidP="00652D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40F880" w14:textId="2EBCE0F7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AA9750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0.000e+00N/m^2</w:t>
                  </w:r>
                </w:p>
                <w:p w14:paraId="1089EC7E" w14:textId="137B82A0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85208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DF7D2B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1.681e+07N/m^2</w:t>
                  </w:r>
                </w:p>
                <w:p w14:paraId="164254C6" w14:textId="4ED1A373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510641</w:t>
                  </w:r>
                </w:p>
              </w:tc>
            </w:tr>
            <w:tr w:rsidR="00652D23" w14:paraId="7AB0EE4A" w14:textId="77777777" w:rsidTr="006C32F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39008FC" w14:textId="0DD8D3E1" w:rsidR="00652D23" w:rsidRDefault="00652D23" w:rsidP="00652D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52452445" wp14:editId="14E895B0">
                        <wp:extent cx="6646545" cy="3474720"/>
                        <wp:effectExtent l="0" t="0" r="1905" b="0"/>
                        <wp:docPr id="2105323076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5323076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74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B58B62" w14:textId="7C7A64D6" w:rsidR="00652D23" w:rsidRPr="004D2956" w:rsidRDefault="00652D23" w:rsidP="00652D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Assem4-assemply_1_static-Stress-Stress1</w:t>
                  </w:r>
                </w:p>
              </w:tc>
            </w:tr>
          </w:tbl>
          <w:p w14:paraId="4DB6E0EA" w14:textId="77777777" w:rsidR="00652D23" w:rsidRDefault="00652D2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652D23" w14:paraId="1503667A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9F271D" w14:textId="606CF65D" w:rsidR="00652D23" w:rsidRDefault="00652D23" w:rsidP="00652D2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1AC3702" w14:textId="228A0CA4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C73FC2" w14:textId="7D3523D3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4E5F561" w14:textId="3EB757B4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2D23" w14:paraId="755EA886" w14:textId="77777777" w:rsidTr="006C32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7F20CD" w14:textId="65B14C39" w:rsidR="00652D23" w:rsidRPr="004D2956" w:rsidRDefault="00652D23" w:rsidP="00652D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1A2114" w14:textId="11D0385C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B6528F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3B73D67B" w14:textId="1F8A0C05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85208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4F44EE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3.042e-01mm</w:t>
                  </w:r>
                </w:p>
                <w:p w14:paraId="65F7FAD5" w14:textId="7D145332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499762</w:t>
                  </w:r>
                </w:p>
              </w:tc>
            </w:tr>
            <w:tr w:rsidR="00652D23" w14:paraId="44312E67" w14:textId="77777777" w:rsidTr="006C32F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741324" w14:textId="1399A98D" w:rsidR="00652D23" w:rsidRDefault="00652D23" w:rsidP="00652D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90A5055" wp14:editId="145ED39B">
                        <wp:extent cx="6646545" cy="3474720"/>
                        <wp:effectExtent l="0" t="0" r="1905" b="0"/>
                        <wp:docPr id="427255097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7255097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74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F0F2CA9" w14:textId="307A1993" w:rsidR="00652D23" w:rsidRPr="004D2956" w:rsidRDefault="00652D23" w:rsidP="00652D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Assem4-assemply_1_static-Displacement-Displacement1</w:t>
                  </w:r>
                </w:p>
              </w:tc>
            </w:tr>
          </w:tbl>
          <w:p w14:paraId="09603ED5" w14:textId="77777777" w:rsidR="00652D23" w:rsidRDefault="00652D2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652D23" w14:paraId="3C59FFF6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A64335" w14:textId="00606FDA" w:rsidR="00652D23" w:rsidRDefault="00652D23" w:rsidP="00652D2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36D33C6" w14:textId="07848B0A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6825F1" w14:textId="7F8C8C1E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98487CA" w14:textId="647FB651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2D23" w14:paraId="1E49808B" w14:textId="77777777" w:rsidTr="006C32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BD6751" w14:textId="256DE517" w:rsidR="00652D23" w:rsidRPr="004D2956" w:rsidRDefault="00652D23" w:rsidP="00652D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317E4A" w14:textId="3A62A731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B640A3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29C6E45B" w14:textId="65DA718C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51318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F0E4AE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5.055e-05</w:t>
                  </w:r>
                </w:p>
                <w:p w14:paraId="4E333A1E" w14:textId="7E81C039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315739</w:t>
                  </w:r>
                </w:p>
              </w:tc>
            </w:tr>
            <w:tr w:rsidR="00652D23" w14:paraId="5E86244C" w14:textId="77777777" w:rsidTr="006C32F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D520B4" w14:textId="42FA967F" w:rsidR="00652D23" w:rsidRDefault="00652D23" w:rsidP="00652D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26C4E26" wp14:editId="75F35DB5">
                        <wp:extent cx="6646545" cy="3474720"/>
                        <wp:effectExtent l="0" t="0" r="1905" b="0"/>
                        <wp:docPr id="1017615263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7615263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74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544273" w14:textId="109D1F2E" w:rsidR="00652D23" w:rsidRPr="004D2956" w:rsidRDefault="00652D23" w:rsidP="00652D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Assem4-assemply_1_static-Strain-Strain1</w:t>
                  </w:r>
                </w:p>
              </w:tc>
            </w:tr>
          </w:tbl>
          <w:p w14:paraId="549DC370" w14:textId="77777777" w:rsidR="00652D23" w:rsidRDefault="00652D2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652D23" w14:paraId="1E6A4DA4" w14:textId="77777777" w:rsidTr="006C32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AF3BDCF" w14:textId="0686CC2A" w:rsidR="00652D23" w:rsidRDefault="00652D23" w:rsidP="00652D2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C56E1D" w14:textId="1B7A6CDE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1E260E" w14:textId="58D0E5E1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7A6A08F" w14:textId="35E4AB36" w:rsidR="00652D23" w:rsidRDefault="00652D23" w:rsidP="00652D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2D23" w14:paraId="4BF92CAA" w14:textId="77777777" w:rsidTr="006C32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314F30" w14:textId="46461ECC" w:rsidR="00652D23" w:rsidRPr="004D2956" w:rsidRDefault="00652D23" w:rsidP="00652D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B7D0A2" w14:textId="3C6087BB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7FC143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1.230e+01</w:t>
                  </w:r>
                </w:p>
                <w:p w14:paraId="13CBBBC8" w14:textId="16261350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510641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E50292" w14:textId="77777777" w:rsidR="00652D23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1.000e+16</w:t>
                  </w:r>
                </w:p>
                <w:p w14:paraId="09EFB4D6" w14:textId="50A05E8C" w:rsidR="00652D23" w:rsidRPr="004D2956" w:rsidRDefault="00652D23" w:rsidP="00652D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85208</w:t>
                  </w:r>
                </w:p>
              </w:tc>
            </w:tr>
            <w:tr w:rsidR="00652D23" w14:paraId="2B1D3306" w14:textId="77777777" w:rsidTr="006C32F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335511" w14:textId="4F3CEF92" w:rsidR="00652D23" w:rsidRDefault="00652D23" w:rsidP="00652D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FBF8D6D" wp14:editId="059D1320">
                        <wp:extent cx="6646545" cy="3474720"/>
                        <wp:effectExtent l="0" t="0" r="1905" b="0"/>
                        <wp:docPr id="1927249684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7249684" name="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474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5348D1" w14:textId="5837324A" w:rsidR="00652D23" w:rsidRPr="004D2956" w:rsidRDefault="00652D23" w:rsidP="00652D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Assem4-assemply_1_static-Factor of Safety-Factor of Safety1</w:t>
                  </w:r>
                </w:p>
              </w:tc>
            </w:tr>
          </w:tbl>
          <w:p w14:paraId="276D7FA0" w14:textId="77777777" w:rsidR="00652D23" w:rsidRPr="000B04D4" w:rsidRDefault="00652D23" w:rsidP="000A7C6B"/>
          <w:bookmarkEnd w:id="22"/>
          <w:bookmarkEnd w:id="23"/>
          <w:bookmarkEnd w:id="24"/>
          <w:p w14:paraId="263FA141" w14:textId="2F44F916" w:rsidR="00EC2432" w:rsidRDefault="00EC2432" w:rsidP="000A7C6B"/>
        </w:tc>
      </w:tr>
    </w:tbl>
    <w:p w14:paraId="67EC78BB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6644EFAB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31D4DF8" w14:textId="33D1CA8B" w:rsidR="000B1701" w:rsidRDefault="00652D23" w:rsidP="00652D23">
            <w:pPr>
              <w:pStyle w:val="Heading1"/>
            </w:pPr>
            <w:bookmarkStart w:id="26" w:name="_Toc218549891"/>
            <w:r>
              <w:t>Conclusion</w:t>
            </w:r>
            <w:bookmarkEnd w:id="26"/>
          </w:p>
        </w:tc>
      </w:tr>
    </w:tbl>
    <w:p w14:paraId="5786C0E8" w14:textId="3AB38B11" w:rsidR="00AC3438" w:rsidRPr="00AC3438" w:rsidRDefault="00AC3438" w:rsidP="00652D23"/>
    <w:sectPr w:rsidR="00AC3438" w:rsidRPr="00AC3438" w:rsidSect="00652D23">
      <w:footerReference w:type="default" r:id="rId33"/>
      <w:footerReference w:type="first" r:id="rId34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62C27" w14:textId="77777777" w:rsidR="00652D23" w:rsidRDefault="00652D23" w:rsidP="00F25CD7">
      <w:pPr>
        <w:spacing w:after="0" w:line="240" w:lineRule="auto"/>
      </w:pPr>
      <w:r>
        <w:separator/>
      </w:r>
    </w:p>
  </w:endnote>
  <w:endnote w:type="continuationSeparator" w:id="0">
    <w:p w14:paraId="362725BB" w14:textId="77777777" w:rsidR="00652D23" w:rsidRDefault="00652D2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54FE6ED8" w14:textId="77777777" w:rsidTr="003E1AE9">
      <w:tc>
        <w:tcPr>
          <w:tcW w:w="867" w:type="pct"/>
        </w:tcPr>
        <w:p w14:paraId="6A5487B4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0E551C1" wp14:editId="687E259D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47E6EB91" w14:textId="49668E20" w:rsidR="00FD315C" w:rsidRDefault="00652D23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0E7F817" w14:textId="595E3608" w:rsidR="00FD315C" w:rsidRDefault="00652D23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Assem4</w:t>
          </w:r>
        </w:p>
      </w:tc>
      <w:tc>
        <w:tcPr>
          <w:tcW w:w="0" w:type="auto"/>
          <w:vAlign w:val="bottom"/>
        </w:tcPr>
        <w:p w14:paraId="5E2538BC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3FEF4503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31F7ECBF" w14:textId="77777777" w:rsidTr="00BF0BC4">
      <w:tc>
        <w:tcPr>
          <w:tcW w:w="1908" w:type="dxa"/>
        </w:tcPr>
        <w:p w14:paraId="61E7107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A75E355" wp14:editId="279F11EA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7870D244" w14:textId="45A26289" w:rsidR="00FD315C" w:rsidRDefault="00652D23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B3F7DC1" w14:textId="1A40C1CA" w:rsidR="00FD315C" w:rsidRDefault="00652D23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Assem4</w:t>
          </w:r>
        </w:p>
      </w:tc>
      <w:tc>
        <w:tcPr>
          <w:tcW w:w="360" w:type="dxa"/>
          <w:vAlign w:val="bottom"/>
        </w:tcPr>
        <w:p w14:paraId="6DC8231C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F4233BB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EBCB" w14:textId="77777777" w:rsidR="00652D23" w:rsidRDefault="00652D23" w:rsidP="00F25CD7">
      <w:pPr>
        <w:spacing w:after="0" w:line="240" w:lineRule="auto"/>
      </w:pPr>
      <w:r>
        <w:separator/>
      </w:r>
    </w:p>
  </w:footnote>
  <w:footnote w:type="continuationSeparator" w:id="0">
    <w:p w14:paraId="6ABA5741" w14:textId="77777777" w:rsidR="00652D23" w:rsidRDefault="00652D2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23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5AAA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2D23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5438"/>
  <w15:docId w15:val="{A57FCF96-44D5-4082-BAC7-9D1A08B4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15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1</cp:revision>
  <dcterms:created xsi:type="dcterms:W3CDTF">2026-01-05T20:56:00Z</dcterms:created>
  <dcterms:modified xsi:type="dcterms:W3CDTF">2026-01-05T20:57:00Z</dcterms:modified>
</cp:coreProperties>
</file>