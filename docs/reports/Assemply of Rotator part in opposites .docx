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8CA1B6C" w14:textId="77777777" w:rsidTr="00A43A5B">
        <w:trPr>
          <w:cantSplit/>
          <w:trHeight w:val="4488"/>
        </w:trPr>
        <w:tc>
          <w:tcPr>
            <w:tcW w:w="6285" w:type="dxa"/>
          </w:tcPr>
          <w:p w14:paraId="403FE930" w14:textId="4F1F9055" w:rsidR="00F448BC" w:rsidRDefault="00476086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F0F3C2" wp14:editId="333A02E0">
                  <wp:extent cx="3853815" cy="1974850"/>
                  <wp:effectExtent l="0" t="0" r="0" b="635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3CB7A3B7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EE1AEDA" w14:textId="5D534F1D" w:rsidR="00B77317" w:rsidRPr="00CD1539" w:rsidRDefault="00476086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4</w:t>
                  </w:r>
                </w:p>
                <w:p w14:paraId="62FDC7EC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CEB83C6" w14:textId="3CEAF540" w:rsidR="00B77317" w:rsidRPr="00CD1539" w:rsidRDefault="00476086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April 9,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322B1102" w14:textId="1FA20724" w:rsidR="00B77317" w:rsidRPr="00CD1539" w:rsidRDefault="00476086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assemply_1_static</w:t>
                  </w:r>
                </w:p>
                <w:p w14:paraId="3938378B" w14:textId="72F6CC29" w:rsidR="00B77317" w:rsidRPr="006A441F" w:rsidRDefault="00476086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4953B39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6C10839C" w14:textId="70AC5E74" w:rsidR="00B77317" w:rsidRDefault="00476086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761A86FA" w14:textId="52C358B1" w:rsidR="00476086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6625355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_Toc226625355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1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B920AD" w14:textId="02E000A8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56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Assumptions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_Toc226625356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2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327706D" w14:textId="3B589200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57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_Toc226625357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3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B10EEDF" w14:textId="42C9D09D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58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_Toc226625358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6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3A8C2B8" w14:textId="7A22D024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59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_Toc226625359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6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C42E149" w14:textId="7592725A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0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_Toc226625360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7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CC9A28E" w14:textId="5A42A694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1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_Toc226625361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8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E6E174C" w14:textId="1A02E7DE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2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_Toc226625362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8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080A62A" w14:textId="384FE9D2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3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_Toc226625363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9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2734DC9" w14:textId="1CC3EB86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4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_Toc226625364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9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C7BD829" w14:textId="6387F4FE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5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_Toc226625365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9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62062F4" w14:textId="20F7491E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6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_Toc226625366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10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381151D" w14:textId="6921208B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7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Beams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_Toc226625367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10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13D7A4" w14:textId="58D427FF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8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_Toc226625368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11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44B42C" w14:textId="09528A08" w:rsidR="00476086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5369" w:history="1">
                        <w:r w:rsidR="00476086" w:rsidRPr="00084083">
                          <w:rPr>
                            <w:rStyle w:val="Hyperlink"/>
                            <w:noProof/>
                          </w:rPr>
                          <w:t>Conclusion</w:t>
                        </w:r>
                        <w:r w:rsidR="00476086">
                          <w:rPr>
                            <w:noProof/>
                            <w:webHidden/>
                          </w:rPr>
                          <w:tab/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6086">
                          <w:rPr>
                            <w:noProof/>
                            <w:webHidden/>
                          </w:rPr>
                          <w:instrText xml:space="preserve"> PAGEREF _Toc226625369 \h </w:instrText>
                        </w:r>
                        <w:r w:rsidR="00476086">
                          <w:rPr>
                            <w:noProof/>
                            <w:webHidden/>
                          </w:rPr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82A8A">
                          <w:rPr>
                            <w:noProof/>
                            <w:webHidden/>
                          </w:rPr>
                          <w:t>13</w:t>
                        </w:r>
                        <w:r w:rsidR="0047608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95F999" w14:textId="74C0F717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C0DCEFB" w14:textId="77777777" w:rsidR="00F448BC" w:rsidRDefault="00F448BC" w:rsidP="00A5373F"/>
        </w:tc>
      </w:tr>
      <w:tr w:rsidR="00F448BC" w14:paraId="424DAC53" w14:textId="77777777" w:rsidTr="00BE081A">
        <w:trPr>
          <w:cantSplit/>
          <w:trHeight w:val="3924"/>
        </w:trPr>
        <w:tc>
          <w:tcPr>
            <w:tcW w:w="6285" w:type="dxa"/>
          </w:tcPr>
          <w:p w14:paraId="4C8AC677" w14:textId="4FE4B247" w:rsidR="00C27B5D" w:rsidRDefault="00476086" w:rsidP="00C27B5D">
            <w:pPr>
              <w:pStyle w:val="Heading1"/>
            </w:pPr>
            <w:bookmarkStart w:id="0" w:name="_Toc226625355"/>
            <w:r>
              <w:t>Description</w:t>
            </w:r>
            <w:bookmarkEnd w:id="0"/>
          </w:p>
          <w:p w14:paraId="02ECA0F8" w14:textId="4FF5DADC" w:rsidR="00F448BC" w:rsidRPr="00E65D6E" w:rsidRDefault="00476086" w:rsidP="00FF408C">
            <w:r>
              <w:t>No Data</w:t>
            </w:r>
          </w:p>
        </w:tc>
        <w:tc>
          <w:tcPr>
            <w:tcW w:w="4713" w:type="dxa"/>
            <w:vMerge/>
          </w:tcPr>
          <w:p w14:paraId="4AE8067C" w14:textId="77777777" w:rsidR="00F448BC" w:rsidRPr="00A33AA4" w:rsidRDefault="00F448BC" w:rsidP="00840CC7">
            <w:pPr>
              <w:pStyle w:val="TOC3"/>
            </w:pPr>
          </w:p>
        </w:tc>
      </w:tr>
    </w:tbl>
    <w:p w14:paraId="38D8BE80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79C07C3D" w14:textId="77777777" w:rsidTr="00DD03CF">
        <w:tc>
          <w:tcPr>
            <w:tcW w:w="11016" w:type="dxa"/>
          </w:tcPr>
          <w:p w14:paraId="6E10FFE0" w14:textId="369B8F5A" w:rsidR="00343025" w:rsidRDefault="00476086" w:rsidP="00343025">
            <w:pPr>
              <w:pStyle w:val="Heading1"/>
            </w:pPr>
            <w:bookmarkStart w:id="1" w:name="_Toc226625356"/>
            <w:bookmarkStart w:id="2" w:name="_Toc243733140"/>
            <w:bookmarkStart w:id="3" w:name="_Toc245020107"/>
            <w:bookmarkStart w:id="4" w:name="_Toc245020139"/>
            <w:r>
              <w:lastRenderedPageBreak/>
              <w:t>Assumptions</w:t>
            </w:r>
            <w:bookmarkEnd w:id="1"/>
          </w:p>
          <w:p w14:paraId="4CB2930F" w14:textId="1B7AD16B" w:rsidR="00A96F2C" w:rsidRDefault="00A96F2C" w:rsidP="00A96F2C"/>
        </w:tc>
      </w:tr>
    </w:tbl>
    <w:p w14:paraId="686B2F89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172E213E" w14:textId="77777777" w:rsidTr="00ED5A01">
        <w:tc>
          <w:tcPr>
            <w:tcW w:w="11016" w:type="dxa"/>
          </w:tcPr>
          <w:p w14:paraId="730B92E0" w14:textId="67CE85C2" w:rsidR="00FF408C" w:rsidRDefault="00476086" w:rsidP="00FF408C">
            <w:pPr>
              <w:pStyle w:val="Heading1"/>
            </w:pPr>
            <w:bookmarkStart w:id="5" w:name="_Toc226625357"/>
            <w:r>
              <w:lastRenderedPageBreak/>
              <w:t>Model Information</w:t>
            </w:r>
            <w:bookmarkEnd w:id="5"/>
          </w:p>
          <w:p w14:paraId="1E0EA219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65BD189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988B44F" w14:textId="77777777" w:rsidTr="00077EA0">
                    <w:tc>
                      <w:tcPr>
                        <w:tcW w:w="8640" w:type="dxa"/>
                      </w:tcPr>
                      <w:p w14:paraId="326D6356" w14:textId="2EEECCDF" w:rsidR="00077EA0" w:rsidRDefault="00476086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1A3645A8" wp14:editId="79DFB3BA">
                              <wp:extent cx="5349240" cy="2741295"/>
                              <wp:effectExtent l="0" t="0" r="3810" b="190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412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C79FAE9" w14:textId="404C2EF4" w:rsidR="00C16188" w:rsidRDefault="00476086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</w:t>
                  </w:r>
                </w:p>
                <w:p w14:paraId="6E9BB008" w14:textId="4E278BEB" w:rsidR="00C16188" w:rsidRDefault="00476086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9A5C109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2664D07" w14:textId="646B3A61" w:rsidR="00C16188" w:rsidRPr="0044448A" w:rsidRDefault="00476086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8CBE1A0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EB58A6" w14:textId="4E861D1E" w:rsidR="00C16188" w:rsidRDefault="00476086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DB4C51A" w14:textId="4F78A119" w:rsidR="00C16188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AFA4664" w14:textId="7E0F65BA" w:rsidR="00C16188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6B6343" w14:textId="3A1E6C33" w:rsidR="00C16188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476086" w14:paraId="10306520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CE1F697" w14:textId="4A30473D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B6702ZZ.sldprt</w:t>
                  </w:r>
                </w:p>
                <w:p w14:paraId="13BDE24A" w14:textId="39EDEF77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8088DC1" wp14:editId="1041467E">
                        <wp:extent cx="1562735" cy="800735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69EE5C7" w14:textId="16133404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BB1DE97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Mass:0.00515218 kg</w:t>
                  </w:r>
                </w:p>
                <w:p w14:paraId="7AF0D2A3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Volume:6.44023e-07 m^3</w:t>
                  </w:r>
                </w:p>
                <w:p w14:paraId="052ABF3F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5A52E97B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Weight:0.0504914 N</w:t>
                  </w:r>
                </w:p>
                <w:p w14:paraId="48E20CA3" w14:textId="53F78916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F73961D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C:\Users\ENG-HASSAN\OneDrive\Documents\Solidworks\assemply\B6702ZZ.sldprt</w:t>
                  </w:r>
                </w:p>
                <w:p w14:paraId="230BA11C" w14:textId="005294F4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01:12:41 2026</w:t>
                  </w:r>
                </w:p>
              </w:tc>
            </w:tr>
            <w:tr w:rsidR="00476086" w14:paraId="769E4F8D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BA427B6" w14:textId="00C29E6B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B6804ZZ.sldprt</w:t>
                  </w:r>
                </w:p>
                <w:p w14:paraId="5394359A" w14:textId="199B11BA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D03CB22" wp14:editId="05E729F5">
                        <wp:extent cx="1562735" cy="800735"/>
                        <wp:effectExtent l="0" t="0" r="0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7D92F88" w14:textId="61FD80F8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822C96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Mass:0.0270741 kg</w:t>
                  </w:r>
                </w:p>
                <w:p w14:paraId="5E66829F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Volume:3.38426e-06 m^3</w:t>
                  </w:r>
                </w:p>
                <w:p w14:paraId="35C707A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58C2E5CA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Weight:0.265326 N</w:t>
                  </w:r>
                </w:p>
                <w:p w14:paraId="62016565" w14:textId="2F7C9091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6025A1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C:\Users\ENG-HASSAN\OneDrive\Documents\Solidworks\assemply\B6804ZZ.sldprt</w:t>
                  </w:r>
                </w:p>
                <w:p w14:paraId="6A9BD098" w14:textId="249047BD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01:12:41 2026</w:t>
                  </w:r>
                </w:p>
              </w:tc>
            </w:tr>
            <w:tr w:rsidR="00476086" w14:paraId="6E8B58F1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25EC97D" w14:textId="0F2436E0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B6809ZZ.sldprt</w:t>
                  </w:r>
                </w:p>
                <w:p w14:paraId="79647E39" w14:textId="287C23EE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D7B1E01" wp14:editId="07C75A7D">
                        <wp:extent cx="1562735" cy="800735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F4B4B4B" w14:textId="42E7B0CA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D0A2CE8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Mass:0.0557469 kg</w:t>
                  </w:r>
                </w:p>
                <w:p w14:paraId="729D6E2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Volume:6.96836e-06 m^3</w:t>
                  </w:r>
                </w:p>
                <w:p w14:paraId="10E7502E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19108157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Weight:0.546319 N</w:t>
                  </w:r>
                </w:p>
                <w:p w14:paraId="26943605" w14:textId="14FBC064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D63AA11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C:\Users\ENG-HASSAN\OneDrive\Documents\Solidworks\assemply\B6809ZZ.sldprt</w:t>
                  </w:r>
                </w:p>
                <w:p w14:paraId="1EE91305" w14:textId="73805438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01:12:41 2026</w:t>
                  </w:r>
                </w:p>
              </w:tc>
            </w:tr>
            <w:tr w:rsidR="00476086" w14:paraId="39999711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E0033E" w14:textId="529E11D7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B6809ZZ.sldprt</w:t>
                  </w:r>
                </w:p>
                <w:p w14:paraId="16E95EBB" w14:textId="6A674512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6D1ABC4" wp14:editId="373F059E">
                        <wp:extent cx="1562735" cy="800735"/>
                        <wp:effectExtent l="0" t="0" r="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1E3F37E" w14:textId="6DF4B699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01D8BAC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Mass:0.0557469 kg</w:t>
                  </w:r>
                </w:p>
                <w:p w14:paraId="2F39CA4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Volume:6.96836e-06 m^3</w:t>
                  </w:r>
                </w:p>
                <w:p w14:paraId="441E87B5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2350EEC7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Weight:0.546319 N</w:t>
                  </w:r>
                </w:p>
                <w:p w14:paraId="7100EE28" w14:textId="6248F0F6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2DCC44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C:\Users\ENG-HASSAN\OneDrive\Documents\Solidworks\assemply\B6809ZZ.sldprt</w:t>
                  </w:r>
                </w:p>
                <w:p w14:paraId="4BBD5603" w14:textId="19021BFB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01:12:41 2026</w:t>
                  </w:r>
                </w:p>
              </w:tc>
            </w:tr>
            <w:tr w:rsidR="00476086" w14:paraId="4733CE9F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445492E" w14:textId="39F5E392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B6902ZZ.sldprt</w:t>
                  </w:r>
                </w:p>
                <w:p w14:paraId="01155A08" w14:textId="78DD67B9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E11F9D" wp14:editId="627B8235">
                        <wp:extent cx="1562735" cy="800735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B2BA319" w14:textId="034E1619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2E887FD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Mass:0.0224059 kg</w:t>
                  </w:r>
                </w:p>
                <w:p w14:paraId="02C0CDD0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Volume:2.80074e-06 m^3</w:t>
                  </w:r>
                </w:p>
                <w:p w14:paraId="729B54BE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73410C68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Weight:0.219578 N</w:t>
                  </w:r>
                </w:p>
                <w:p w14:paraId="441CC6C8" w14:textId="4C0EEA58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1B17001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C:\Users\ENG-HASSAN\OneDrive\Documents\Solidworks\assemply\B6902ZZ.sldprt</w:t>
                  </w:r>
                </w:p>
                <w:p w14:paraId="1F02BDB0" w14:textId="3F22CA6D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01:12:41 2026</w:t>
                  </w:r>
                </w:p>
              </w:tc>
            </w:tr>
            <w:tr w:rsidR="00476086" w14:paraId="58BAF421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98A80C1" w14:textId="06C7B243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MUEN15.sldprt</w:t>
                  </w:r>
                </w:p>
                <w:p w14:paraId="417A4188" w14:textId="46FB5D79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343DD881" wp14:editId="47DF743F">
                        <wp:extent cx="1562735" cy="800735"/>
                        <wp:effectExtent l="0" t="0" r="0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A30DAF2" w14:textId="61D6ECEA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EA7171F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Mass:0.011334 kg</w:t>
                  </w:r>
                </w:p>
                <w:p w14:paraId="6337BDA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Volume:1.41675e-06 m^3</w:t>
                  </w:r>
                </w:p>
                <w:p w14:paraId="3813123D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3DCAC7A4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Weight:0.111073 N</w:t>
                  </w:r>
                </w:p>
                <w:p w14:paraId="0F4C35E8" w14:textId="4EAF7FE8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17F7AD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C:\Users\ENG-HASSAN\OneDrive\Docum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ents\Solidworks\assemply\MUEN15.sldprt</w:t>
                  </w:r>
                </w:p>
                <w:p w14:paraId="79BCBD66" w14:textId="0298A31D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01:12:45 2026</w:t>
                  </w:r>
                </w:p>
              </w:tc>
            </w:tr>
            <w:tr w:rsidR="00476086" w14:paraId="343B148E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7347C6B" w14:textId="3F71961B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MUEN45.sldprt</w:t>
                  </w:r>
                </w:p>
                <w:p w14:paraId="5395D3F6" w14:textId="05FE7144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D4BF1A2" wp14:editId="51B5D5FF">
                        <wp:extent cx="1562735" cy="800735"/>
                        <wp:effectExtent l="0" t="0" r="0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5F15BF6" w14:textId="063C9F9D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FA239A6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Mass:0.0670728 kg</w:t>
                  </w:r>
                </w:p>
                <w:p w14:paraId="40BA486D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Volume:8.38411e-06 m^3</w:t>
                  </w:r>
                </w:p>
                <w:p w14:paraId="5C3028F1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0BC9844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Weight:0.657314 N</w:t>
                  </w:r>
                </w:p>
                <w:p w14:paraId="0761ACCF" w14:textId="3E9F9951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0AFA10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C:\Users\ENG-HASSAN\OneDrive\Documents\Solidworks\assemply\MUEN45.sldprt</w:t>
                  </w:r>
                </w:p>
                <w:p w14:paraId="492F3CC4" w14:textId="4CC0C236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01:12:45 2026</w:t>
                  </w:r>
                </w:p>
              </w:tc>
            </w:tr>
            <w:tr w:rsidR="00476086" w14:paraId="222DD64B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9904DE5" w14:textId="5070F8EB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100940E2" w14:textId="3728D85D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50144FF" wp14:editId="567B4293">
                        <wp:extent cx="1562735" cy="800735"/>
                        <wp:effectExtent l="0" t="0" r="0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0AC6C9" w14:textId="380C5512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678BABE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Mass:0.137864 kg</w:t>
                  </w:r>
                </w:p>
                <w:p w14:paraId="11294CA4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Volume:1.7233e-05 m^3</w:t>
                  </w:r>
                </w:p>
                <w:p w14:paraId="2CBD49F7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351EFFED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Weight:1.35107 N</w:t>
                  </w:r>
                </w:p>
                <w:p w14:paraId="0E78FF10" w14:textId="74CB44E5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608338E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C:\Users\ENG-HASSAN\OneDrive\Documents\Solidworks\assemply\blenderaugerlong.SLDPRT</w:t>
                  </w:r>
                </w:p>
                <w:p w14:paraId="52DDCDD2" w14:textId="73AE9B3C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01:12:42 2026</w:t>
                  </w:r>
                </w:p>
              </w:tc>
            </w:tr>
            <w:tr w:rsidR="00476086" w14:paraId="2E8F857C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382CF64" w14:textId="20D91013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M6 Tapped Hole1</w:t>
                  </w:r>
                </w:p>
                <w:p w14:paraId="5C5B087E" w14:textId="359149C9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1C86D87" wp14:editId="0DB43C55">
                        <wp:extent cx="1562735" cy="800735"/>
                        <wp:effectExtent l="0" t="0" r="0" b="0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B61A975" w14:textId="3CE02337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43CF2BC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Mass:0.0931969 kg</w:t>
                  </w:r>
                </w:p>
                <w:p w14:paraId="0CEBE83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Volume:1.16496e-05 m^3</w:t>
                  </w:r>
                </w:p>
                <w:p w14:paraId="00EDC5D6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5F2D7A3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Weight:0.91333 N</w:t>
                  </w:r>
                </w:p>
                <w:p w14:paraId="5CAEC59E" w14:textId="3CCB529F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EF3220D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C:\Users\ENG-HASSAN\OneDrive\Documents\Solidworks\assemply\blenderaugershortonly.SLDPRT</w:t>
                  </w:r>
                </w:p>
                <w:p w14:paraId="37E02F9E" w14:textId="306E2A4F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01:12:42 2026</w:t>
                  </w:r>
                </w:p>
              </w:tc>
            </w:tr>
            <w:tr w:rsidR="00476086" w14:paraId="7567BD6A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300ABA8" w14:textId="61A264F8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M6 Tapped Hole1</w:t>
                  </w:r>
                </w:p>
                <w:p w14:paraId="5BC61C0E" w14:textId="040C268E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2FCAB5" wp14:editId="3088DDDD">
                        <wp:extent cx="1562735" cy="800735"/>
                        <wp:effectExtent l="0" t="0" r="0" b="0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A2F1EA0" w14:textId="15DF46EC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B08478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Mass:0.86854 kg</w:t>
                  </w:r>
                </w:p>
                <w:p w14:paraId="79758FC3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Volume:0.000108567 m^3</w:t>
                  </w:r>
                </w:p>
                <w:p w14:paraId="17B5889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33A0C53D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Weight:8.51169 N</w:t>
                  </w:r>
                </w:p>
                <w:p w14:paraId="5CB6BC49" w14:textId="2A44FCBE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AA2189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C:\Users\ENG-HASSAN\OneDrive\Documents\Solidworks\assemply\blenderseat.SLDPRT</w:t>
                  </w:r>
                </w:p>
                <w:p w14:paraId="69622664" w14:textId="279573EE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01:12:42 2026</w:t>
                  </w:r>
                </w:p>
              </w:tc>
            </w:tr>
            <w:tr w:rsidR="00476086" w14:paraId="0C126D70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5E7CA5" w14:textId="54039D16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Chamfer2</w:t>
                  </w:r>
                </w:p>
                <w:p w14:paraId="77E0900B" w14:textId="4777A4D5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3FB668E" wp14:editId="48CE61C0">
                        <wp:extent cx="1562735" cy="800735"/>
                        <wp:effectExtent l="0" t="0" r="0" b="0"/>
                        <wp:docPr id="15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D02E87C" w14:textId="19A0BA8E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90F7230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Mass:0.293127 kg</w:t>
                  </w:r>
                </w:p>
                <w:p w14:paraId="71D82216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Volume:3.66409e-05 m^3</w:t>
                  </w:r>
                </w:p>
                <w:p w14:paraId="2A1AE04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57EB58A0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Weight:2.87265 N</w:t>
                  </w:r>
                </w:p>
                <w:p w14:paraId="739DCBDD" w14:textId="641A16D8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DD78016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C:\Users\ENG-HASSAN\OneDrive\Documents\Solidworks\assemply\blocker.SLDPRT</w:t>
                  </w:r>
                </w:p>
                <w:p w14:paraId="07A2D001" w14:textId="3F599D11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01:12:42 2026</w:t>
                  </w:r>
                </w:p>
              </w:tc>
            </w:tr>
            <w:tr w:rsidR="00476086" w14:paraId="51A3A6B7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3BD4E88" w14:textId="6419A255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Extrude2</w:t>
                  </w:r>
                </w:p>
                <w:p w14:paraId="707A99EF" w14:textId="452A3909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FDAF66B" wp14:editId="29F8CC9D">
                        <wp:extent cx="1562735" cy="800735"/>
                        <wp:effectExtent l="0" t="0" r="0" b="0"/>
                        <wp:docPr id="16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A70608F" w14:textId="25E48CD1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C71A334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Mass:0.0720602 kg</w:t>
                  </w:r>
                </w:p>
                <w:p w14:paraId="4260B960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Volume:9.00752e-06 m^3</w:t>
                  </w:r>
                </w:p>
                <w:p w14:paraId="0AFFDC3A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4C06116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Weight:0.70619 N</w:t>
                  </w:r>
                </w:p>
                <w:p w14:paraId="343515CE" w14:textId="14B056FE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636BEBB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C:\Users\ENG-HASSAN\OneDrive\Documents\Solidworks\assemply\blocker2.SLDPRT</w:t>
                  </w:r>
                </w:p>
                <w:p w14:paraId="73926117" w14:textId="1D3FD092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01:12:42 2026</w:t>
                  </w:r>
                </w:p>
              </w:tc>
            </w:tr>
            <w:tr w:rsidR="00476086" w14:paraId="4C119623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F7DD35C" w14:textId="0CC60BD1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M4 Tapped Hole1</w:t>
                  </w:r>
                </w:p>
                <w:p w14:paraId="3922361B" w14:textId="58C4BF15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EE379EC" wp14:editId="49F72950">
                        <wp:extent cx="1562735" cy="800735"/>
                        <wp:effectExtent l="0" t="0" r="0" b="0"/>
                        <wp:docPr id="17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08280CC" w14:textId="7824B62E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B6668F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Mass:1.21131 kg</w:t>
                  </w:r>
                </w:p>
                <w:p w14:paraId="0C098B4C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Volume:0.000151413 m^3</w:t>
                  </w:r>
                </w:p>
                <w:p w14:paraId="3C5464C6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114BCDEC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Weight:11.8708 N</w:t>
                  </w:r>
                </w:p>
                <w:p w14:paraId="59940DE4" w14:textId="0CAAD8CC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636BBB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C:\Users\ENG-HASSAN\OneDrive\Documents\Solidworks\assemply\outbearingseat.SLDPRT</w:t>
                  </w:r>
                </w:p>
                <w:p w14:paraId="1FE5C05E" w14:textId="6B28D699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01:12:45 2026</w:t>
                  </w:r>
                </w:p>
              </w:tc>
            </w:tr>
            <w:tr w:rsidR="00476086" w14:paraId="2E6B3A4A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BB23D97" w14:textId="04583DAB" w:rsidR="00476086" w:rsidRDefault="00476086" w:rsidP="00ED6C4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Extrude6</w:t>
                  </w:r>
                </w:p>
                <w:p w14:paraId="1FF188F3" w14:textId="4F4A8FB5" w:rsidR="00476086" w:rsidRPr="0044448A" w:rsidRDefault="00476086" w:rsidP="00ED6C4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77F9C7" wp14:editId="5B96F9BA">
                        <wp:extent cx="1562735" cy="800735"/>
                        <wp:effectExtent l="0" t="0" r="0" b="0"/>
                        <wp:docPr id="1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01F8382" w14:textId="375CE628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AE99DC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Mass:0.320953 kg</w:t>
                  </w:r>
                </w:p>
                <w:p w14:paraId="69A0DB5B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Volume:4.01191e-05 m^3</w:t>
                  </w:r>
                </w:p>
                <w:p w14:paraId="7A36B0F2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6EEF8BAA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Weight:3.14534 N</w:t>
                  </w:r>
                </w:p>
                <w:p w14:paraId="2404D2AB" w14:textId="1F2F26C8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E0C7DC9" w14:textId="77777777" w:rsidR="00476086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C:\Users\ENG-HASSAN\OneDrive\Documents\Solidworks\assemply\shaft.SLDPRT</w:t>
                  </w:r>
                </w:p>
                <w:p w14:paraId="6812A5B0" w14:textId="20426EAC" w:rsidR="00476086" w:rsidRPr="0044448A" w:rsidRDefault="00476086" w:rsidP="00ED6C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01:12:45 2026</w:t>
                  </w:r>
                </w:p>
              </w:tc>
            </w:tr>
            <w:tr w:rsidR="00C16188" w14:paraId="09AF5D06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09B7A44" w14:textId="5B247953" w:rsidR="00C16188" w:rsidRDefault="00476086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Extrude3</w:t>
                  </w:r>
                </w:p>
                <w:p w14:paraId="37AE2C97" w14:textId="003A9793" w:rsidR="004B3022" w:rsidRPr="0044448A" w:rsidRDefault="00476086" w:rsidP="0044448A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2D59367" wp14:editId="7C9E2FA6">
                        <wp:extent cx="1562735" cy="800735"/>
                        <wp:effectExtent l="0" t="0" r="0" b="0"/>
                        <wp:docPr id="1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FF164F0" w14:textId="77E2CB6F" w:rsidR="00C16188" w:rsidRPr="0044448A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02DF6D8" w14:textId="77777777" w:rsidR="00476086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Mass:0.836782 kg</w:t>
                  </w:r>
                </w:p>
                <w:p w14:paraId="7D1CEB48" w14:textId="77777777" w:rsidR="00476086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Volume:0.000104598 m^3</w:t>
                  </w:r>
                </w:p>
                <w:p w14:paraId="6555FB83" w14:textId="77777777" w:rsidR="00476086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Density:8,000 kg/m^3</w:t>
                  </w:r>
                </w:p>
                <w:p w14:paraId="19BA9B97" w14:textId="77777777" w:rsidR="00476086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Weight:8.20046 N</w:t>
                  </w:r>
                </w:p>
                <w:p w14:paraId="5ABA1AFC" w14:textId="2E9EB60B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E921AB2" w14:textId="77777777" w:rsidR="00476086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C:\Users\ENG-HASSAN\OneDrive\Docum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ents\Solidworks\assemply\sleeve7.SLDPRT</w:t>
                  </w:r>
                </w:p>
                <w:p w14:paraId="30AA208C" w14:textId="26170757" w:rsidR="00C16188" w:rsidRPr="0044448A" w:rsidRDefault="0047608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29 01:12:45 2026</w:t>
                  </w:r>
                </w:p>
              </w:tc>
            </w:tr>
          </w:tbl>
          <w:p w14:paraId="13FACA43" w14:textId="721DE644" w:rsidR="00FF408C" w:rsidRDefault="00FF408C" w:rsidP="00A96F2C"/>
        </w:tc>
      </w:tr>
    </w:tbl>
    <w:p w14:paraId="5FBE0424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452A31D9" w14:textId="77777777" w:rsidTr="005E294F">
        <w:tc>
          <w:tcPr>
            <w:tcW w:w="11016" w:type="dxa"/>
          </w:tcPr>
          <w:p w14:paraId="17B1B0E6" w14:textId="26EA3FB9" w:rsidR="00B35001" w:rsidRPr="00B35001" w:rsidRDefault="00476086" w:rsidP="00B35001">
            <w:pPr>
              <w:pStyle w:val="Heading1"/>
            </w:pPr>
            <w:bookmarkStart w:id="6" w:name="_Toc226625358"/>
            <w:r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60"/>
              <w:gridCol w:w="5145"/>
            </w:tblGrid>
            <w:tr w:rsidR="00B35001" w14:paraId="4311DCB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DC168A" w14:textId="7D0135B1" w:rsidR="00B35001" w:rsidRDefault="00476086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595B57" w14:textId="6BAA0F3A" w:rsidR="00B35001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assemply_1_static</w:t>
                  </w:r>
                </w:p>
              </w:tc>
            </w:tr>
            <w:tr w:rsidR="00476086" w14:paraId="65AA06C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EF7240" w14:textId="46D22FAC" w:rsidR="00476086" w:rsidRDefault="00476086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FEBD1E" w14:textId="087BA23E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476086" w14:paraId="09E8562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2225FD" w14:textId="313ED823" w:rsidR="00476086" w:rsidRDefault="00476086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184A54" w14:textId="52F67DBF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476086" w14:paraId="10088DF5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245B7B" w14:textId="333A97A4" w:rsidR="00476086" w:rsidRDefault="00476086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D64B03" w14:textId="69D84BC9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76086" w14:paraId="4D7956D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9556D1" w14:textId="4305D1A5" w:rsidR="00476086" w:rsidRDefault="00476086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3056A9" w14:textId="514888B9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476086" w14:paraId="2655C25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A534FF" w14:textId="430C8C05" w:rsidR="00476086" w:rsidRDefault="00476086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EF1718" w14:textId="5364798D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476086" w14:paraId="2CB9D8B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07126C" w14:textId="70BCED8D" w:rsidR="00476086" w:rsidRDefault="00476086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5AB40B" w14:textId="1AF23615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6086" w14:paraId="350FC6B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60C5DD" w14:textId="394706D7" w:rsidR="00476086" w:rsidRDefault="00476086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93617C" w14:textId="74DE2DF5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76086" w14:paraId="5548C6E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6A1A68" w14:textId="6403708B" w:rsidR="00476086" w:rsidRDefault="00476086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83CC7E" w14:textId="73018286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6086" w14:paraId="6797FEA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C77517" w14:textId="4D10809E" w:rsidR="00476086" w:rsidRDefault="00476086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E3AE07" w14:textId="0D22F93B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6086" w14:paraId="45DD94F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0C71DF" w14:textId="60A8F051" w:rsidR="00476086" w:rsidRDefault="00476086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79707F" w14:textId="4C1847CA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6086" w14:paraId="369C51D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9625B5" w14:textId="25FC6A91" w:rsidR="00476086" w:rsidRDefault="00476086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316FD6" w14:textId="5F90FEC3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76086" w14:paraId="0E4DE3D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E67BE7" w14:textId="5D2B8A2C" w:rsidR="00476086" w:rsidRDefault="00476086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2C1C7E" w14:textId="6A60A19C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76086" w14:paraId="5B3DDA3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4F9C07" w14:textId="6EE8E424" w:rsidR="00476086" w:rsidRDefault="00476086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21AEDB" w14:textId="77851E74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76086" w14:paraId="5B9E73B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70BB2E" w14:textId="68CA8341" w:rsidR="00476086" w:rsidRDefault="00476086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C9967A" w14:textId="3C1A48E7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6086" w14:paraId="1790685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D15B71" w14:textId="1A00C81A" w:rsidR="00476086" w:rsidRDefault="00476086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ADE0A8" w14:textId="2B093AC7" w:rsidR="00476086" w:rsidRDefault="0047608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6086" w14:paraId="5C40F13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262F95" w14:textId="4273727F" w:rsidR="00476086" w:rsidRDefault="00476086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FC471E" w14:textId="61FC5AF6" w:rsidR="00476086" w:rsidRDefault="0047608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(G:\</w:t>
                  </w:r>
                  <w:proofErr w:type="spellStart"/>
                  <w:r>
                    <w:t>assemply</w:t>
                  </w:r>
                  <w:proofErr w:type="spellEnd"/>
                  <w:r>
                    <w:t>\</w:t>
                  </w:r>
                  <w:proofErr w:type="spellStart"/>
                  <w:r>
                    <w:t>assemply</w:t>
                  </w:r>
                  <w:proofErr w:type="spellEnd"/>
                  <w:r>
                    <w:t>)</w:t>
                  </w:r>
                </w:p>
              </w:tc>
            </w:tr>
          </w:tbl>
          <w:p w14:paraId="5118F2DF" w14:textId="6A53A788" w:rsidR="005E294F" w:rsidRDefault="005E294F" w:rsidP="00A96F2C"/>
        </w:tc>
      </w:tr>
      <w:bookmarkEnd w:id="2"/>
      <w:bookmarkEnd w:id="3"/>
      <w:bookmarkEnd w:id="4"/>
    </w:tbl>
    <w:p w14:paraId="7EC72DB1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26E9AF80" w14:textId="77777777" w:rsidTr="00E80CD9">
        <w:tc>
          <w:tcPr>
            <w:tcW w:w="11016" w:type="dxa"/>
          </w:tcPr>
          <w:p w14:paraId="3A30D3AA" w14:textId="40619CD4" w:rsidR="00F33129" w:rsidRPr="00B35001" w:rsidRDefault="00476086" w:rsidP="000A7C6B">
            <w:pPr>
              <w:pStyle w:val="Heading1"/>
            </w:pPr>
            <w:bookmarkStart w:id="7" w:name="_Toc226625359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503E4AF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34FE0A" w14:textId="1AC343F1" w:rsidR="00F33129" w:rsidRDefault="00476086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02CB4E" w14:textId="6317EBE7" w:rsidR="00F33129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476086" w14:paraId="76309A2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FCC92D" w14:textId="4195E65D" w:rsidR="00476086" w:rsidRDefault="00476086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BEA79A" w14:textId="2EB359B9" w:rsidR="00476086" w:rsidRDefault="0047608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476086" w14:paraId="67ACE59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5BB766" w14:textId="6EF07B10" w:rsidR="00476086" w:rsidRDefault="00476086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97C6A7" w14:textId="1AAE1145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476086" w14:paraId="17541FC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A9846F" w14:textId="115310D3" w:rsidR="00476086" w:rsidRDefault="00476086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4A52B8" w14:textId="3AB91CBC" w:rsidR="00476086" w:rsidRDefault="0047608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476086" w14:paraId="667BF84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311FA5" w14:textId="3CF12259" w:rsidR="00476086" w:rsidRDefault="00476086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97E013" w14:textId="09BF86A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59A8419B" w14:textId="021E94EF" w:rsidR="00F33129" w:rsidRDefault="00F33129" w:rsidP="000A7C6B"/>
        </w:tc>
      </w:tr>
    </w:tbl>
    <w:p w14:paraId="6DFE9352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53D0EC15" w14:textId="77777777" w:rsidTr="005273D5">
        <w:trPr>
          <w:trHeight w:val="4158"/>
        </w:trPr>
        <w:tc>
          <w:tcPr>
            <w:tcW w:w="11136" w:type="dxa"/>
          </w:tcPr>
          <w:p w14:paraId="5A66981D" w14:textId="5848E723" w:rsidR="00E80CD9" w:rsidRPr="00AC3438" w:rsidRDefault="00476086" w:rsidP="000A7C6B">
            <w:pPr>
              <w:pStyle w:val="Heading1"/>
            </w:pPr>
            <w:bookmarkStart w:id="8" w:name="_Toc226625360"/>
            <w:bookmarkStart w:id="9" w:name="_Toc243733144"/>
            <w:bookmarkStart w:id="10" w:name="_Toc245020112"/>
            <w:bookmarkStart w:id="11" w:name="_Toc245020144"/>
            <w:r>
              <w:lastRenderedPageBreak/>
              <w:t>Material Properties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18D601C4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E67CF5" w14:textId="1FDBCFEE" w:rsidR="00E80CD9" w:rsidRPr="003E6C57" w:rsidRDefault="00476086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54967A" w14:textId="66BC9010" w:rsidR="00E80CD9" w:rsidRPr="003E6C57" w:rsidRDefault="0047608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1D8722" w14:textId="0754DE14" w:rsidR="00E80CD9" w:rsidRPr="003E6C57" w:rsidRDefault="0047608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42895F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650E6A95" w14:textId="50FB3A2F" w:rsidR="00E80CD9" w:rsidRPr="00577134" w:rsidRDefault="00476086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0F40FDD" wp14:editId="1270634D">
                        <wp:extent cx="1904365" cy="975995"/>
                        <wp:effectExtent l="0" t="0" r="635" b="0"/>
                        <wp:docPr id="20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75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ADA0C4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51BC0AD" w14:textId="25D43889" w:rsidR="00E80CD9" w:rsidRPr="00BE665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BB91ED" w14:textId="0DFF6845" w:rsidR="00E80CD9" w:rsidRPr="00BE665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476086" w:rsidRPr="00577134" w14:paraId="347031F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8C47D2" w14:textId="4F38EC1A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AC2766" w14:textId="55C67D75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476086" w:rsidRPr="00577134" w14:paraId="10D947E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2EC1E7" w14:textId="7AA726DA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D1BA00" w14:textId="798A6829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476086" w:rsidRPr="00577134" w14:paraId="7B164B8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8485B8" w14:textId="215C3A1C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0AB031" w14:textId="6A2E0356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476086" w:rsidRPr="00577134" w14:paraId="065F5F6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DFA17A" w14:textId="13DB2BFD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429BCA" w14:textId="5A334646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476086" w:rsidRPr="00577134" w14:paraId="706E7A3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4D1C60" w14:textId="5952C281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465D19" w14:textId="56FCAFE5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476086" w:rsidRPr="00577134" w14:paraId="75D96AA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E33A95" w14:textId="30DDD0A7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4B3914" w14:textId="489A68DD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476086" w:rsidRPr="00577134" w14:paraId="2092ECF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D50974" w14:textId="3F99F50F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D8A731" w14:textId="105B09CF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476086" w:rsidRPr="00577134" w14:paraId="596C241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E7A270" w14:textId="24B1977E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4F75EF" w14:textId="4C0D9065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476086" w:rsidRPr="00577134" w14:paraId="0319FF1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C4D3D6" w14:textId="175D00C3" w:rsidR="00476086" w:rsidRDefault="0047608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FF9C3F" w14:textId="65F2EAAB" w:rsidR="00476086" w:rsidRDefault="0047608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4A162888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25303928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B6702ZZ.sldprt)(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B6702ZZ-1),</w:t>
                  </w:r>
                </w:p>
                <w:p w14:paraId="0EF2BE56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B6804ZZ.sldprt)(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B6804ZZ-1),</w:t>
                  </w:r>
                </w:p>
                <w:p w14:paraId="75D42228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B6809ZZ.sldprt)(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B6809ZZ-1),</w:t>
                  </w:r>
                </w:p>
                <w:p w14:paraId="41CAD1B4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B6809ZZ.sldprt)(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B6809ZZ-2),</w:t>
                  </w:r>
                </w:p>
                <w:p w14:paraId="32372DF7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B6902ZZ.sldprt)(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B6902ZZ-1),</w:t>
                  </w:r>
                </w:p>
                <w:p w14:paraId="1D51CAF7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MUEN15.sldprt)(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MUEN15-1),</w:t>
                  </w:r>
                </w:p>
                <w:p w14:paraId="6605D1FC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MUEN45.sldprt)(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MUEN45-1),</w:t>
                  </w:r>
                </w:p>
                <w:p w14:paraId="58879D26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1(Split Line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blenderaugerlong-1),</w:t>
                  </w:r>
                </w:p>
                <w:p w14:paraId="761B0D48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1(M6 Tapped Hole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blenderaugershortonly-1),</w:t>
                  </w:r>
                </w:p>
                <w:p w14:paraId="61E1AE8C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1(M6 Tapped Hole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blenderseat-1),</w:t>
                  </w:r>
                </w:p>
                <w:p w14:paraId="467FDBF7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1(Chamfer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blocker-1),</w:t>
                  </w:r>
                </w:p>
                <w:p w14:paraId="078A49EE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blocker2-1),</w:t>
                  </w:r>
                </w:p>
                <w:p w14:paraId="07E0D08D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1(M4 Tapped Hole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outbearingseat-1),</w:t>
                  </w:r>
                </w:p>
                <w:p w14:paraId="53A40838" w14:textId="77777777" w:rsidR="0047608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6)(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shaft-1),</w:t>
                  </w:r>
                </w:p>
                <w:p w14:paraId="4F1DC558" w14:textId="56DC2189" w:rsidR="00E80CD9" w:rsidRPr="00577134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1(Extrude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3)(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sleeve7-1)</w:t>
                  </w:r>
                </w:p>
              </w:tc>
            </w:tr>
            <w:tr w:rsidR="00E80CD9" w:rsidRPr="000841BF" w14:paraId="3473D74C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2936C016" w14:textId="669045F2" w:rsidR="00E80CD9" w:rsidRPr="000841BF" w:rsidRDefault="00476086" w:rsidP="00476086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77B77358" w14:textId="01BD6943" w:rsidR="00E80CD9" w:rsidRDefault="00E80CD9" w:rsidP="000A7C6B"/>
        </w:tc>
      </w:tr>
      <w:bookmarkEnd w:id="9"/>
      <w:bookmarkEnd w:id="10"/>
      <w:bookmarkEnd w:id="11"/>
    </w:tbl>
    <w:p w14:paraId="10FDB7E0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2CE6284" w14:textId="77777777" w:rsidTr="00452CBC">
        <w:tc>
          <w:tcPr>
            <w:tcW w:w="11016" w:type="dxa"/>
          </w:tcPr>
          <w:p w14:paraId="7083C278" w14:textId="5F8DC885" w:rsidR="005273D5" w:rsidRPr="00AF1A58" w:rsidRDefault="00476086" w:rsidP="000A7C6B">
            <w:pPr>
              <w:pStyle w:val="Heading1"/>
              <w:rPr>
                <w:b w:val="0"/>
                <w:bCs w:val="0"/>
              </w:rPr>
            </w:pPr>
            <w:bookmarkStart w:id="12" w:name="_Toc226625361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476086" w14:paraId="71AC1FC0" w14:textId="77777777" w:rsidTr="00E2003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9C87B58" w14:textId="01D42739" w:rsidR="00476086" w:rsidRPr="004E282D" w:rsidRDefault="0047608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B309B49" w14:textId="447C494E" w:rsidR="00476086" w:rsidRPr="004E282D" w:rsidRDefault="0047608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C98817B" w14:textId="1797B024" w:rsidR="00476086" w:rsidRPr="004E282D" w:rsidRDefault="0047608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476086" w14:paraId="4D80F10D" w14:textId="77777777" w:rsidTr="00D2330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734B014F" w14:textId="750E6D14" w:rsidR="00476086" w:rsidRPr="00AD5FBA" w:rsidRDefault="0047608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1F7E1795" w14:textId="116F8A11" w:rsidR="00476086" w:rsidRPr="006208CB" w:rsidRDefault="0047608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F1057C2" wp14:editId="1D20E7FC">
                        <wp:extent cx="1772285" cy="908050"/>
                        <wp:effectExtent l="0" t="0" r="0" b="6350"/>
                        <wp:docPr id="21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0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476086" w14:paraId="48CF2A7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F46F2C4" w14:textId="26A2AFB0" w:rsidR="00476086" w:rsidRPr="00BE6656" w:rsidRDefault="00476086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FDC12EF" w14:textId="4A3AB58C" w:rsidR="00476086" w:rsidRPr="00154A1A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476086" w14:paraId="4E9AA83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6EA94A1" w14:textId="1E3507CD" w:rsidR="00476086" w:rsidRDefault="0047608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054C1C7" w14:textId="73790AF4" w:rsidR="00476086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3DD91ED7" w14:textId="77777777" w:rsidR="00476086" w:rsidRPr="004C6DEB" w:rsidRDefault="00476086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0ACE0F85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6AC5C7B" w14:textId="4FDD498C" w:rsidR="003F154A" w:rsidRPr="003F154A" w:rsidRDefault="00476086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43660D55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64D5F0" w14:textId="0958B980" w:rsidR="003F154A" w:rsidRDefault="0047608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7050AD" w14:textId="10CFB675" w:rsidR="003F154A" w:rsidRDefault="0047608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FD3B353" w14:textId="4C3AD7A0" w:rsidR="003F154A" w:rsidRDefault="0047608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7932CA7" w14:textId="24423ADA" w:rsidR="003F154A" w:rsidRDefault="0047608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424D0AA" w14:textId="5AC5F861" w:rsidR="003F154A" w:rsidRDefault="0047608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0055A839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D1A4E38" w14:textId="799007B2" w:rsidR="003F154A" w:rsidRDefault="0047608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379A1A" w14:textId="5D510F89" w:rsidR="003F154A" w:rsidRPr="00EF37BF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53.3007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11FB688" w14:textId="1C4447D8" w:rsidR="003F154A" w:rsidRPr="00EF37BF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44.7518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AA4624" w14:textId="46105E31" w:rsidR="003F154A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54.4406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751988A" w14:textId="30FB5A94" w:rsidR="003F154A" w:rsidRPr="00EF37BF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88.3599</w:t>
                        </w:r>
                      </w:p>
                    </w:tc>
                  </w:tr>
                  <w:tr w:rsidR="00935682" w14:paraId="075AB76D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1234E1F" w14:textId="2584224A" w:rsidR="00935682" w:rsidRDefault="00476086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78FD09" w14:textId="09CDF26F" w:rsidR="00935682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904193" w14:textId="0284F35A" w:rsidR="00935682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306F42" w14:textId="7CFA5FF4" w:rsidR="00935682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828FC0F" w14:textId="35CEB82F" w:rsidR="00935682" w:rsidRDefault="00476086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3E3B7A42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E36171E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476086" w14:paraId="7E0E6309" w14:textId="77777777" w:rsidTr="00CE32C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C219D69" w14:textId="133F02B3" w:rsidR="00476086" w:rsidRPr="004E282D" w:rsidRDefault="0047608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0A091DF" w14:textId="7475107E" w:rsidR="00476086" w:rsidRPr="004E282D" w:rsidRDefault="0047608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13309DE" w14:textId="79A80673" w:rsidR="00476086" w:rsidRPr="004E282D" w:rsidRDefault="0047608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476086" w14:paraId="2CBCCAD5" w14:textId="77777777" w:rsidTr="0047608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08FA44DD" w14:textId="7C0002B9" w:rsidR="00476086" w:rsidRPr="00F42DD1" w:rsidRDefault="0047608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043077AE" w14:textId="11BFD1ED" w:rsidR="00476086" w:rsidRPr="006208CB" w:rsidRDefault="0047608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6E52BEC" wp14:editId="35AF3214">
                        <wp:extent cx="1907540" cy="977265"/>
                        <wp:effectExtent l="0" t="0" r="0" b="0"/>
                        <wp:docPr id="22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77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476086" w14:paraId="1272950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2AE5C9F" w14:textId="6C6A61EC" w:rsidR="00476086" w:rsidRPr="00BE6656" w:rsidRDefault="00476086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6241CD2" w14:textId="483B99BD" w:rsidR="00476086" w:rsidRPr="00B77EA3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476086" w14:paraId="41B22E0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DB428EE" w14:textId="6B9BB3E1" w:rsidR="00476086" w:rsidRDefault="0047608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3933703" w14:textId="4F509E92" w:rsidR="00476086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476086" w14:paraId="6A33A5E8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0F509B" w14:textId="5A7094F7" w:rsidR="00476086" w:rsidRDefault="0047608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0940940" w14:textId="2C0F9FD9" w:rsidR="00476086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10,000</w:t>
                        </w:r>
                      </w:p>
                    </w:tc>
                  </w:tr>
                  <w:tr w:rsidR="00476086" w14:paraId="611771F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0303EF1" w14:textId="5B7C3665" w:rsidR="00476086" w:rsidRDefault="0047608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5EB5B38" w14:textId="473FB1D5" w:rsidR="00476086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  <w:tr w:rsidR="00476086" w14:paraId="0D652CD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F2EF51" w14:textId="7D750F8F" w:rsidR="00476086" w:rsidRDefault="0047608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D3D37D" w14:textId="0EE2E5A7" w:rsidR="00476086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476086" w14:paraId="30D98FD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BD04F6A" w14:textId="2571013B" w:rsidR="00476086" w:rsidRDefault="0047608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839AE2" w14:textId="7B4901A5" w:rsidR="00476086" w:rsidRDefault="0047608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14:paraId="307251E7" w14:textId="77777777" w:rsidR="00476086" w:rsidRDefault="0047608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476086" w14:paraId="4F986248" w14:textId="77777777" w:rsidTr="00ED6C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B7A88E0" w14:textId="009BBD4D" w:rsidR="00476086" w:rsidRPr="00F42DD1" w:rsidRDefault="00476086" w:rsidP="00ED6C4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6E1E80B" w14:textId="3A64BDCA" w:rsidR="00476086" w:rsidRPr="006208CB" w:rsidRDefault="00476086" w:rsidP="00ED6C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5D1CAB2" wp14:editId="37B4FF34">
                        <wp:extent cx="1907540" cy="977265"/>
                        <wp:effectExtent l="0" t="0" r="0" b="0"/>
                        <wp:docPr id="23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77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476086" w14:paraId="2313D5F0" w14:textId="77777777" w:rsidTr="00ED6C4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38FD2C7" w14:textId="676B140B" w:rsidR="00476086" w:rsidRPr="00BE6656" w:rsidRDefault="00476086" w:rsidP="00ED6C4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F95DB89" w14:textId="11ECC70F" w:rsidR="00476086" w:rsidRPr="00B77EA3" w:rsidRDefault="00476086" w:rsidP="00ED6C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476086" w14:paraId="6FFFA719" w14:textId="77777777" w:rsidTr="00ED6C4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FFB780" w14:textId="3DBA4EC9" w:rsidR="00476086" w:rsidRDefault="00476086" w:rsidP="00ED6C4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82F7747" w14:textId="2F6D53A8" w:rsidR="00476086" w:rsidRDefault="00476086" w:rsidP="00ED6C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476086" w14:paraId="1A9040B1" w14:textId="77777777" w:rsidTr="00ED6C4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B53B2E0" w14:textId="2B0E859E" w:rsidR="00476086" w:rsidRDefault="00476086" w:rsidP="00ED6C4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5020BEC" w14:textId="6728C487" w:rsidR="00476086" w:rsidRDefault="00476086" w:rsidP="00ED6C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476086" w14:paraId="72603515" w14:textId="77777777" w:rsidTr="00ED6C4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5C9B776" w14:textId="6FE14D94" w:rsidR="00476086" w:rsidRDefault="00476086" w:rsidP="00ED6C4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6902174" w14:textId="316A16C9" w:rsidR="00476086" w:rsidRDefault="00476086" w:rsidP="00ED6C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2.2 </w:t>
                        </w:r>
                        <w:proofErr w:type="spell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</w:p>
                    </w:tc>
                  </w:tr>
                </w:tbl>
                <w:p w14:paraId="4B031062" w14:textId="77777777" w:rsidR="00476086" w:rsidRDefault="00476086" w:rsidP="00ED6C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301B01E" w14:textId="1FFC7C8A" w:rsidR="005273D5" w:rsidRDefault="005273D5" w:rsidP="000A7C6B">
            <w:pPr>
              <w:rPr>
                <w:rStyle w:val="Strong"/>
              </w:rPr>
            </w:pPr>
          </w:p>
        </w:tc>
      </w:tr>
    </w:tbl>
    <w:p w14:paraId="42A61FD8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2B9F01F0" w14:textId="77777777" w:rsidTr="005B3D16">
        <w:tc>
          <w:tcPr>
            <w:tcW w:w="11016" w:type="dxa"/>
          </w:tcPr>
          <w:p w14:paraId="7A207CA8" w14:textId="639A0EBA" w:rsidR="00132707" w:rsidRDefault="00132707" w:rsidP="000A7C6B">
            <w:pPr>
              <w:pStyle w:val="Heading1"/>
            </w:pPr>
            <w:r>
              <w:br w:type="page"/>
            </w:r>
            <w:bookmarkStart w:id="13" w:name="_Toc226625362"/>
            <w:r w:rsidR="00476086">
              <w:t>Connector Definitions</w:t>
            </w:r>
            <w:bookmarkEnd w:id="13"/>
          </w:p>
          <w:p w14:paraId="3D1B14F1" w14:textId="2833CEA9" w:rsidR="00132707" w:rsidRDefault="00476086" w:rsidP="000A7C6B">
            <w:r>
              <w:t>No Data</w:t>
            </w:r>
          </w:p>
          <w:p w14:paraId="52FF29DB" w14:textId="34427FAB" w:rsidR="00EF37BF" w:rsidRPr="009C0A33" w:rsidRDefault="00EF37BF" w:rsidP="000A7C6B"/>
          <w:p w14:paraId="38CDD8B8" w14:textId="77777777" w:rsidR="000F2729" w:rsidRDefault="000F2729" w:rsidP="000A7C6B"/>
          <w:p w14:paraId="4BFFE2CF" w14:textId="76288C2C" w:rsidR="00E12C21" w:rsidRDefault="00E12C21" w:rsidP="000A7C6B"/>
          <w:p w14:paraId="2C519664" w14:textId="77777777" w:rsidR="00D72EE8" w:rsidRDefault="00D72EE8" w:rsidP="00D72EE8"/>
          <w:p w14:paraId="510336CB" w14:textId="0C967803" w:rsidR="00D72EE8" w:rsidRPr="009C0A33" w:rsidRDefault="00D72EE8" w:rsidP="00D72EE8"/>
          <w:p w14:paraId="766F6C69" w14:textId="57CA2E9F" w:rsidR="00132707" w:rsidRDefault="00132707" w:rsidP="000A7C6B"/>
        </w:tc>
      </w:tr>
    </w:tbl>
    <w:p w14:paraId="0E1A2F87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6263E4E1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417212F" w14:textId="27AD9E1A" w:rsidR="00104BD8" w:rsidRDefault="00476086" w:rsidP="00476086">
            <w:pPr>
              <w:pStyle w:val="Heading1"/>
            </w:pPr>
            <w:bookmarkStart w:id="14" w:name="_Toc226625363"/>
            <w:r>
              <w:lastRenderedPageBreak/>
              <w:t>Interaction Information</w:t>
            </w:r>
            <w:bookmarkEnd w:id="14"/>
          </w:p>
          <w:p w14:paraId="1660DDCC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16039F72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2986CC" w14:textId="3A14EDCB" w:rsidR="002B4DE8" w:rsidRDefault="00476086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24EF9D" w14:textId="43AEF2A0" w:rsidR="002B4DE8" w:rsidRDefault="00476086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093A04" w14:textId="49A2A1A3" w:rsidR="002B4DE8" w:rsidRDefault="00476086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3E874FED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40892C9" w14:textId="7ED1145A" w:rsidR="002B4DE8" w:rsidRPr="00211C62" w:rsidRDefault="00476086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77F3EF99" w14:textId="2541CB45" w:rsidR="002B4DE8" w:rsidRPr="000B04D4" w:rsidRDefault="00476086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81FD2AE" wp14:editId="596CA2F9">
                        <wp:extent cx="2445385" cy="1252855"/>
                        <wp:effectExtent l="0" t="0" r="0" b="4445"/>
                        <wp:docPr id="2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252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2BE785A9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43BC4D4" w14:textId="4BC939AA" w:rsidR="0017091B" w:rsidRPr="00BE6656" w:rsidRDefault="00476086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3FAE9C8" w14:textId="01B6036E" w:rsidR="0017091B" w:rsidRPr="00BE6656" w:rsidRDefault="0047608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476086" w14:paraId="0D113A9E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FC6799" w14:textId="690272A6" w:rsidR="00476086" w:rsidRDefault="00476086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51F4E72" w14:textId="1DF52D70" w:rsidR="00476086" w:rsidRDefault="0047608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476086" w14:paraId="2787FFA9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FA9B178" w14:textId="2767B32A" w:rsidR="00476086" w:rsidRDefault="00476086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0A05A8" w14:textId="505111A5" w:rsidR="00476086" w:rsidRDefault="0047608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6BFF5C5D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7F982598" w14:textId="14F4B02B" w:rsidR="00104BD8" w:rsidRDefault="00104BD8" w:rsidP="000A7C6B">
            <w:pPr>
              <w:rPr>
                <w:rStyle w:val="A3"/>
              </w:rPr>
            </w:pPr>
          </w:p>
          <w:p w14:paraId="0AE73188" w14:textId="77777777" w:rsidR="00104BD8" w:rsidRDefault="00104BD8" w:rsidP="000A7C6B"/>
        </w:tc>
      </w:tr>
    </w:tbl>
    <w:p w14:paraId="2D50679A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171DC14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0A34CF3" w14:textId="31E4B984" w:rsidR="00A61A59" w:rsidRDefault="00476086" w:rsidP="000A7C6B">
            <w:pPr>
              <w:pStyle w:val="Heading1"/>
            </w:pPr>
            <w:bookmarkStart w:id="15" w:name="_Toc226625364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74C8AF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CBBD21" w14:textId="5AD460EC" w:rsidR="00A9531D" w:rsidRDefault="00476086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234CF8" w14:textId="603F2AC3" w:rsidR="00A9531D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476086" w14:paraId="1EF0D0B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474546" w14:textId="17841BEE" w:rsidR="00476086" w:rsidRDefault="00476086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398D5C" w14:textId="42304151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476086" w14:paraId="6CBCE5B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1ED372" w14:textId="25C695B3" w:rsidR="00476086" w:rsidRDefault="00476086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A26301" w14:textId="4E69A840" w:rsidR="00476086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476086" w14:paraId="7ADB607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686B26" w14:textId="4D11B563" w:rsidR="00476086" w:rsidRDefault="00476086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E35FB5" w14:textId="3B687B4B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0.383237 in</w:t>
                  </w:r>
                </w:p>
              </w:tc>
            </w:tr>
            <w:tr w:rsidR="00476086" w14:paraId="21D4429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DE3C04" w14:textId="670C81FC" w:rsidR="00476086" w:rsidRDefault="00476086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B1108A" w14:textId="65E39189" w:rsidR="00476086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0.0191618 in</w:t>
                  </w:r>
                </w:p>
              </w:tc>
            </w:tr>
            <w:tr w:rsidR="00476086" w14:paraId="748DB8B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F1C631" w14:textId="7BF55BA3" w:rsidR="00476086" w:rsidRDefault="00476086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4D038B" w14:textId="0EC97DEB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476086" w14:paraId="6F9AC98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BDEFA3" w14:textId="203364B1" w:rsidR="00476086" w:rsidRDefault="00476086" w:rsidP="00C16188">
                  <w:proofErr w:type="spellStart"/>
                  <w:r>
                    <w:t>Remesh</w:t>
                  </w:r>
                  <w:proofErr w:type="spellEnd"/>
                  <w:r>
                    <w:t xml:space="preserve">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9F12A4" w14:textId="6EAAA9F2" w:rsidR="00476086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6086" w14:paraId="526C3F7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660478" w14:textId="1DCB797F" w:rsidR="00476086" w:rsidRDefault="00476086" w:rsidP="00C16188">
                  <w:r>
                    <w:t xml:space="preserve">Reuse mesh for identical parts in an assembly (Blended curvature-based </w:t>
                  </w:r>
                  <w:proofErr w:type="spellStart"/>
                  <w:r>
                    <w:t>mesher</w:t>
                  </w:r>
                  <w:proofErr w:type="spellEnd"/>
                  <w:r>
                    <w:t xml:space="preserve">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C645AF" w14:textId="2200B8A2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1E7CF9A5" w14:textId="77777777" w:rsidR="00690657" w:rsidRDefault="00690657" w:rsidP="00690657"/>
          <w:p w14:paraId="3B81F616" w14:textId="7D11D3E6" w:rsidR="00A9531D" w:rsidRPr="00690657" w:rsidRDefault="00476086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3C8CECD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CA8299" w14:textId="78546371" w:rsidR="007107BE" w:rsidRDefault="00476086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00E63A" w14:textId="094DAE6F" w:rsidR="007107BE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486188</w:t>
                  </w:r>
                </w:p>
              </w:tc>
            </w:tr>
            <w:tr w:rsidR="00476086" w14:paraId="7815831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D8B443" w14:textId="6C53B60A" w:rsidR="00476086" w:rsidRDefault="00476086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8832E7" w14:textId="627B9AFC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295910</w:t>
                  </w:r>
                </w:p>
              </w:tc>
            </w:tr>
            <w:tr w:rsidR="00476086" w14:paraId="36A004E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3B02F7" w14:textId="33E97913" w:rsidR="00476086" w:rsidRDefault="00476086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ED9CAB" w14:textId="1ED69AB5" w:rsidR="00476086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21.753</w:t>
                  </w:r>
                </w:p>
              </w:tc>
            </w:tr>
            <w:tr w:rsidR="00476086" w14:paraId="18ED0DE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266F08" w14:textId="593C02B4" w:rsidR="00476086" w:rsidRDefault="00476086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7E50C2" w14:textId="6E40A9C6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97.2</w:t>
                  </w:r>
                </w:p>
              </w:tc>
            </w:tr>
            <w:tr w:rsidR="00476086" w14:paraId="136DEC4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FD52E0" w14:textId="7B0D7518" w:rsidR="00476086" w:rsidRDefault="00476086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614A58" w14:textId="4E5200BF" w:rsidR="00476086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0.11</w:t>
                  </w:r>
                </w:p>
              </w:tc>
            </w:tr>
            <w:tr w:rsidR="00476086" w14:paraId="35384B4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A942F9" w14:textId="4BAD5F4D" w:rsidR="00476086" w:rsidRDefault="00476086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7B1097" w14:textId="552DEBC2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476086" w14:paraId="4A18A36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81EB0C" w14:textId="2E411CC1" w:rsidR="00476086" w:rsidRDefault="00476086" w:rsidP="00C16188">
                  <w:r>
                    <w:t>Time to complete mesh(</w:t>
                  </w:r>
                  <w:proofErr w:type="spellStart"/>
                  <w:proofErr w:type="gramStart"/>
                  <w:r>
                    <w:t>hh;mm</w:t>
                  </w:r>
                  <w:proofErr w:type="gramEnd"/>
                  <w:r>
                    <w:t>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22F4DE" w14:textId="12F8E165" w:rsidR="00476086" w:rsidRDefault="0047608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00:00:56</w:t>
                  </w:r>
                </w:p>
              </w:tc>
            </w:tr>
            <w:tr w:rsidR="00476086" w14:paraId="2713619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4B588E" w14:textId="2D9306F1" w:rsidR="00476086" w:rsidRDefault="00476086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91165B" w14:textId="7C7E0A6A" w:rsidR="00476086" w:rsidRDefault="0047608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HASSAN</w:t>
                  </w:r>
                </w:p>
              </w:tc>
            </w:tr>
          </w:tbl>
          <w:p w14:paraId="3009C25B" w14:textId="3D2D1483" w:rsidR="00A61A59" w:rsidRPr="00F077CB" w:rsidRDefault="00A61A59" w:rsidP="000A7C6B"/>
        </w:tc>
      </w:tr>
    </w:tbl>
    <w:p w14:paraId="08149587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073FBC7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8B9209B" w14:textId="020A4B05" w:rsidR="002C53F9" w:rsidRDefault="00476086" w:rsidP="000A7C6B">
            <w:pPr>
              <w:pStyle w:val="Heading1"/>
            </w:pPr>
            <w:bookmarkStart w:id="16" w:name="_Toc226625365"/>
            <w:r>
              <w:t>Sensor Details</w:t>
            </w:r>
            <w:bookmarkEnd w:id="16"/>
          </w:p>
          <w:p w14:paraId="167E9056" w14:textId="6126BB1E" w:rsidR="002C53F9" w:rsidRPr="00F077CB" w:rsidRDefault="00476086" w:rsidP="00476086">
            <w:r>
              <w:t>No Data</w:t>
            </w:r>
          </w:p>
        </w:tc>
      </w:tr>
    </w:tbl>
    <w:p w14:paraId="4C8EAE2D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C9C9198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8BCC69F" w14:textId="6ADDCE39" w:rsidR="005F5B79" w:rsidRDefault="00476086" w:rsidP="000A7C6B">
            <w:pPr>
              <w:pStyle w:val="Heading1"/>
            </w:pPr>
            <w:bookmarkStart w:id="17" w:name="_Toc226625366"/>
            <w:r>
              <w:lastRenderedPageBreak/>
              <w:t>Resultant Forces</w:t>
            </w:r>
            <w:bookmarkEnd w:id="17"/>
          </w:p>
          <w:p w14:paraId="1D1C862C" w14:textId="7CCA7E45" w:rsidR="005F5B79" w:rsidRPr="000B04D4" w:rsidRDefault="00476086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2CCA4708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A54199A" w14:textId="674D7CEA" w:rsidR="005F5B79" w:rsidRDefault="00476086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7671E0F" w14:textId="1F0BD355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9F8FB9F" w14:textId="057A4C7D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D9B1E5" w14:textId="51D0EDD4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D8A5B55" w14:textId="14310676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FDEAE1C" w14:textId="61A8C4F2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5CD16C8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13D618" w14:textId="22BE1186" w:rsidR="005F5B79" w:rsidRPr="004D2956" w:rsidRDefault="0047608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F094EE6" w14:textId="23B71E1A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324DB3F" w14:textId="3FD4FAA0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91.5508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FBC5F2" w14:textId="5740CE08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46.3413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0E5A862" w14:textId="37D1A6F9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98.5253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799EC7" w14:textId="22986A8F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142.254</w:t>
                  </w:r>
                </w:p>
              </w:tc>
            </w:tr>
          </w:tbl>
          <w:p w14:paraId="77EFAC01" w14:textId="4E89F06E" w:rsidR="005F5B79" w:rsidRPr="000B04D4" w:rsidRDefault="00476086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4607C62E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A688CA" w14:textId="62C61A6C" w:rsidR="005F5B79" w:rsidRDefault="00476086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FDA92E9" w14:textId="17D4DE6B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F42D335" w14:textId="42104FC5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1AD5493" w14:textId="6653B978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1924758" w14:textId="181268C4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3C7E0CC" w14:textId="2E850F0C" w:rsidR="005F5B79" w:rsidRDefault="0047608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14CE24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4AA4E9" w14:textId="64F09A2B" w:rsidR="005F5B79" w:rsidRPr="004D2956" w:rsidRDefault="0047608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A53C16" w14:textId="5C657F1E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AFEEFBC" w14:textId="06D0FD34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13FCDAC" w14:textId="34FF2E40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C2192C" w14:textId="1549E8B2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4C9715" w14:textId="419F06EB" w:rsidR="005F5B79" w:rsidRPr="004D2956" w:rsidRDefault="0047608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0D90F1E5" w14:textId="77777777" w:rsidR="005F5B79" w:rsidRDefault="005F5B79" w:rsidP="000A7C6B"/>
        </w:tc>
      </w:tr>
      <w:tr w:rsidR="005F5B79" w14:paraId="1BB47E48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D8A3EEB" w14:textId="024A0F99" w:rsidR="00C6072D" w:rsidRPr="000B04D4" w:rsidRDefault="00476086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30B454A3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B9CC13E" w14:textId="6CEE204D" w:rsidR="00C6072D" w:rsidRDefault="00476086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AE5BBC" w14:textId="4CC706A8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023102" w14:textId="336A47E7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A1F015B" w14:textId="74ACFCD5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283BBA1" w14:textId="10322EE2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2C1D27A" w14:textId="4F9ED0FC" w:rsidR="00C6072D" w:rsidRDefault="00476086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37B881A1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1FB22E" w14:textId="065A0F0E" w:rsidR="00C6072D" w:rsidRPr="004D2956" w:rsidRDefault="0047608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80354B3" w14:textId="0A5736F9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D4FD2B" w14:textId="0F5541A3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011F8E" w14:textId="2B6C6659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62468A1" w14:textId="703D54C3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CE8B08" w14:textId="1AC424FF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C51E185" w14:textId="3C6CF2DA" w:rsidR="00C6072D" w:rsidRPr="000B04D4" w:rsidRDefault="00476086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0C6DA0EB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C45719A" w14:textId="2844D811" w:rsidR="00C6072D" w:rsidRDefault="00476086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23E2F4" w14:textId="524EA3A8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EC6ABD2" w14:textId="71283E15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6BA5076" w14:textId="722B8577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4AD890B" w14:textId="68A2735B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6F6475" w14:textId="0F5CA5C8" w:rsidR="00C6072D" w:rsidRDefault="0047608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2B21A9F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4C304A0" w14:textId="7421D206" w:rsidR="00C6072D" w:rsidRPr="004D2956" w:rsidRDefault="0047608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895633D" w14:textId="2DE950FA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60CF155" w14:textId="2FE28CAA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92F902" w14:textId="0AAC144E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67A53B" w14:textId="3B304C97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3AAAAA" w14:textId="7050969C" w:rsidR="00C6072D" w:rsidRPr="004D2956" w:rsidRDefault="0047608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DD7D288" w14:textId="7E9C7B7E" w:rsidR="005F5B79" w:rsidRDefault="005F5B79" w:rsidP="000A7C6B"/>
        </w:tc>
      </w:tr>
      <w:bookmarkEnd w:id="18"/>
      <w:bookmarkEnd w:id="19"/>
      <w:bookmarkEnd w:id="20"/>
    </w:tbl>
    <w:p w14:paraId="765D3F95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28095E76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74332E4" w14:textId="7FCAD726" w:rsidR="0050542D" w:rsidRPr="00476086" w:rsidRDefault="00476086" w:rsidP="00476086">
            <w:pPr>
              <w:pStyle w:val="Heading1"/>
            </w:pPr>
            <w:bookmarkStart w:id="21" w:name="_Toc226625367"/>
            <w:r>
              <w:t>Beams</w:t>
            </w:r>
            <w:bookmarkEnd w:id="21"/>
          </w:p>
          <w:p w14:paraId="59157A80" w14:textId="33A65F54" w:rsidR="00EC2432" w:rsidRDefault="00476086" w:rsidP="00476086">
            <w:r>
              <w:rPr>
                <w:sz w:val="24"/>
                <w:szCs w:val="24"/>
              </w:rPr>
              <w:t>No Data</w:t>
            </w:r>
          </w:p>
        </w:tc>
      </w:tr>
    </w:tbl>
    <w:p w14:paraId="0A79A62B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040896B2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7E8762A" w14:textId="7DB2F09B" w:rsidR="00EC2432" w:rsidRDefault="00476086" w:rsidP="000A7C6B">
            <w:pPr>
              <w:pStyle w:val="Heading1"/>
            </w:pPr>
            <w:bookmarkStart w:id="22" w:name="_Toc226625368"/>
            <w:bookmarkStart w:id="23" w:name="_Toc243733152"/>
            <w:bookmarkStart w:id="24" w:name="_Toc245020120"/>
            <w:bookmarkStart w:id="25" w:name="_Toc245020152"/>
            <w:r>
              <w:lastRenderedPageBreak/>
              <w:t>Study Results</w:t>
            </w:r>
            <w:bookmarkEnd w:id="22"/>
          </w:p>
          <w:p w14:paraId="0654A0A0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476086" w14:paraId="19260794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B8E07F" w14:textId="6B6E8FE5" w:rsidR="00476086" w:rsidRDefault="00476086" w:rsidP="0047608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8914CC" w14:textId="28105257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AEF937A" w14:textId="7A6C61C4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3F99717" w14:textId="41C69C31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6086" w14:paraId="27E0ABC7" w14:textId="77777777" w:rsidTr="00ED6C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2FD7169" w14:textId="19DDD9C3" w:rsidR="00476086" w:rsidRPr="004D2956" w:rsidRDefault="00476086" w:rsidP="0047608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FF4AF46" w14:textId="34EAADA1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F2DF6E3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0.000e+00N/m^2</w:t>
                  </w:r>
                </w:p>
                <w:p w14:paraId="58F4DA02" w14:textId="41651C9C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70847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D75D35B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7.476e+07N/m^2</w:t>
                  </w:r>
                </w:p>
                <w:p w14:paraId="445C66CD" w14:textId="4C3A0F4B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437692</w:t>
                  </w:r>
                </w:p>
              </w:tc>
            </w:tr>
            <w:tr w:rsidR="00476086" w14:paraId="755ACC55" w14:textId="77777777" w:rsidTr="00ED6C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12ABAF2" w14:textId="12F37756" w:rsidR="00476086" w:rsidRDefault="00476086" w:rsidP="0047608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135CD13" wp14:editId="1CB1650B">
                        <wp:extent cx="6646545" cy="3406140"/>
                        <wp:effectExtent l="0" t="0" r="1905" b="3810"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06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F52C4F6" w14:textId="6C3360CE" w:rsidR="00476086" w:rsidRPr="004D2956" w:rsidRDefault="00476086" w:rsidP="0047608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Assem4-assemply_1_static-Stress-Stress1</w:t>
                  </w:r>
                </w:p>
              </w:tc>
            </w:tr>
          </w:tbl>
          <w:p w14:paraId="7EF1BEC2" w14:textId="77777777" w:rsidR="00476086" w:rsidRDefault="0047608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28"/>
              <w:gridCol w:w="2240"/>
              <w:gridCol w:w="2167"/>
            </w:tblGrid>
            <w:tr w:rsidR="00476086" w14:paraId="70BF9FA3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347F85" w14:textId="7D8B68C1" w:rsidR="00476086" w:rsidRDefault="00476086" w:rsidP="0047608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0D0D3F" w14:textId="49D76AE4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3C2145C" w14:textId="11ACA379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793EB89" w14:textId="7D7B1158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6086" w14:paraId="30A3EF4C" w14:textId="77777777" w:rsidTr="00ED6C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25C2B40" w14:textId="642F71F9" w:rsidR="00476086" w:rsidRPr="004D2956" w:rsidRDefault="00476086" w:rsidP="0047608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4F3F39E" w14:textId="6E9EA03E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A0395F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3DD5C52D" w14:textId="76C5C8A6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70847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B60FCCE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2.241e+00mm</w:t>
                  </w:r>
                </w:p>
                <w:p w14:paraId="4CFA127C" w14:textId="22CF13AD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426121</w:t>
                  </w:r>
                </w:p>
              </w:tc>
            </w:tr>
            <w:tr w:rsidR="00476086" w14:paraId="04C35615" w14:textId="77777777" w:rsidTr="00ED6C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C1FFEB1" w14:textId="3B82D672" w:rsidR="00476086" w:rsidRDefault="00476086" w:rsidP="0047608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569A77C" wp14:editId="128F205B">
                        <wp:extent cx="6646545" cy="3406140"/>
                        <wp:effectExtent l="0" t="0" r="1905" b="3810"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06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7A9C1A" w14:textId="7976B770" w:rsidR="00476086" w:rsidRPr="004D2956" w:rsidRDefault="00476086" w:rsidP="0047608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Assem4-assemply_1_static-Displacement-Displacement1</w:t>
                  </w:r>
                </w:p>
              </w:tc>
            </w:tr>
          </w:tbl>
          <w:p w14:paraId="2615EFB0" w14:textId="77777777" w:rsidR="00476086" w:rsidRDefault="0047608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476086" w14:paraId="5C35320A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1066AA" w14:textId="6CF01459" w:rsidR="00476086" w:rsidRDefault="00476086" w:rsidP="0047608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3F5827" w14:textId="0EA937BB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25CC8E" w14:textId="7EF18502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92504C8" w14:textId="2027CDBA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6086" w14:paraId="4EB8231F" w14:textId="77777777" w:rsidTr="00ED6C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FCD8B1C" w14:textId="1658F5F4" w:rsidR="00476086" w:rsidRPr="004D2956" w:rsidRDefault="00476086" w:rsidP="0047608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B5EBD71" w14:textId="4FE24068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CE9CA67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4C964CBA" w14:textId="7006A423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42691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231407F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2.230e-04</w:t>
                  </w:r>
                </w:p>
                <w:p w14:paraId="3D0A49A5" w14:textId="76842B6A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267660</w:t>
                  </w:r>
                </w:p>
              </w:tc>
            </w:tr>
            <w:tr w:rsidR="00476086" w14:paraId="471D337D" w14:textId="77777777" w:rsidTr="00ED6C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928307C" w14:textId="39EAAF08" w:rsidR="00476086" w:rsidRDefault="00476086" w:rsidP="0047608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B49A270" wp14:editId="7140AFB2">
                        <wp:extent cx="6646545" cy="3406140"/>
                        <wp:effectExtent l="0" t="0" r="1905" b="3810"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06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D8BED1" w14:textId="16368633" w:rsidR="00476086" w:rsidRPr="004D2956" w:rsidRDefault="00476086" w:rsidP="0047608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Assem4-assemply_1_static-Strain-Strain1</w:t>
                  </w:r>
                </w:p>
              </w:tc>
            </w:tr>
          </w:tbl>
          <w:p w14:paraId="6A189F21" w14:textId="77777777" w:rsidR="00476086" w:rsidRDefault="0047608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476086" w14:paraId="6472AE64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CD67F0" w14:textId="23C23494" w:rsidR="00476086" w:rsidRDefault="00476086" w:rsidP="0047608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19532E" w14:textId="66D26CFE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98E242" w14:textId="35A3682C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82CA995" w14:textId="2B2E7B50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6086" w14:paraId="64C38398" w14:textId="77777777" w:rsidTr="00ED6C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E991682" w14:textId="1BF6F241" w:rsidR="00476086" w:rsidRPr="004D2956" w:rsidRDefault="00476086" w:rsidP="0047608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2014D71" w14:textId="1BEA0341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D8390A4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2.766e+00</w:t>
                  </w:r>
                </w:p>
                <w:p w14:paraId="3704EE8C" w14:textId="3B50CFA0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437692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3EA7BBF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1.000e+16</w:t>
                  </w:r>
                </w:p>
                <w:p w14:paraId="53404C7F" w14:textId="459A0F20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70847</w:t>
                  </w:r>
                </w:p>
              </w:tc>
            </w:tr>
            <w:tr w:rsidR="00476086" w14:paraId="0CD380B2" w14:textId="77777777" w:rsidTr="00ED6C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B9C47CB" w14:textId="308E60CF" w:rsidR="00476086" w:rsidRDefault="00476086" w:rsidP="0047608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124A76F" wp14:editId="66884AA0">
                        <wp:extent cx="6646545" cy="3406140"/>
                        <wp:effectExtent l="0" t="0" r="1905" b="3810"/>
                        <wp:docPr id="28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06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7B0DF6" w14:textId="494B5F91" w:rsidR="00476086" w:rsidRPr="004D2956" w:rsidRDefault="00476086" w:rsidP="0047608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Assem4-assemply_1_static-Factor of Safety-Factor of Safety1</w:t>
                  </w:r>
                </w:p>
              </w:tc>
            </w:tr>
          </w:tbl>
          <w:p w14:paraId="170DD741" w14:textId="77777777" w:rsidR="00476086" w:rsidRDefault="0047608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476086" w14:paraId="30019FCD" w14:textId="77777777" w:rsidTr="00ED6C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D687DEC" w14:textId="2D829766" w:rsidR="00476086" w:rsidRDefault="00476086" w:rsidP="00476086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B3A405" w14:textId="6DCD9F00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A83320" w14:textId="01FBBB24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9BE2E44" w14:textId="0F46E9C0" w:rsidR="00476086" w:rsidRDefault="00476086" w:rsidP="0047608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6086" w14:paraId="2B4DF372" w14:textId="77777777" w:rsidTr="00ED6C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95C3EAF" w14:textId="5410033D" w:rsidR="00476086" w:rsidRPr="004D2956" w:rsidRDefault="00476086" w:rsidP="0047608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Safety2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2DD96CA" w14:textId="4495FD89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8BAC8B4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2.766e+00</w:t>
                  </w:r>
                </w:p>
                <w:p w14:paraId="39EEADB5" w14:textId="40B271DD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437692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34D9268" w14:textId="77777777" w:rsidR="0047608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1.000e+16</w:t>
                  </w:r>
                </w:p>
                <w:p w14:paraId="148AC901" w14:textId="11F67DBF" w:rsidR="00476086" w:rsidRPr="004D2956" w:rsidRDefault="00476086" w:rsidP="004760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70847</w:t>
                  </w:r>
                </w:p>
              </w:tc>
            </w:tr>
            <w:tr w:rsidR="00476086" w14:paraId="4EF9B58F" w14:textId="77777777" w:rsidTr="00ED6C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8812C36" w14:textId="26740EDC" w:rsidR="00476086" w:rsidRDefault="00476086" w:rsidP="0047608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6AD7E0" wp14:editId="7C889FAB">
                        <wp:extent cx="6646545" cy="3406140"/>
                        <wp:effectExtent l="0" t="0" r="1905" b="3810"/>
                        <wp:docPr id="29" name="Picture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06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89FE9D" w14:textId="76B1F9B1" w:rsidR="00476086" w:rsidRPr="004D2956" w:rsidRDefault="00476086" w:rsidP="0047608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Assem4-assemply_1_static-Factor of Safety-Factor of Safety2</w:t>
                  </w:r>
                </w:p>
              </w:tc>
            </w:tr>
          </w:tbl>
          <w:p w14:paraId="06BFA74F" w14:textId="77777777" w:rsidR="00476086" w:rsidRPr="000B04D4" w:rsidRDefault="00476086" w:rsidP="000A7C6B"/>
          <w:bookmarkEnd w:id="23"/>
          <w:bookmarkEnd w:id="24"/>
          <w:bookmarkEnd w:id="25"/>
          <w:p w14:paraId="3814763B" w14:textId="0B8B400A" w:rsidR="00EC2432" w:rsidRDefault="00EC2432" w:rsidP="000A7C6B"/>
        </w:tc>
      </w:tr>
    </w:tbl>
    <w:p w14:paraId="5889D54C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32EA6789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576355F" w14:textId="5337745F" w:rsidR="000B1701" w:rsidRDefault="00476086" w:rsidP="00476086">
            <w:pPr>
              <w:pStyle w:val="Heading1"/>
            </w:pPr>
            <w:bookmarkStart w:id="26" w:name="_Toc226625369"/>
            <w:r>
              <w:t>Conclusion</w:t>
            </w:r>
            <w:bookmarkEnd w:id="26"/>
          </w:p>
        </w:tc>
      </w:tr>
    </w:tbl>
    <w:p w14:paraId="4DB809D3" w14:textId="4D7753F4" w:rsidR="00AC3438" w:rsidRPr="00AC3438" w:rsidRDefault="00AC3438" w:rsidP="00476086"/>
    <w:sectPr w:rsidR="00AC3438" w:rsidRPr="00AC3438" w:rsidSect="00476086">
      <w:footerReference w:type="default" r:id="rId34"/>
      <w:footerReference w:type="first" r:id="rId35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31D01" w14:textId="77777777" w:rsidR="001B5FA1" w:rsidRDefault="001B5FA1" w:rsidP="00F25CD7">
      <w:pPr>
        <w:spacing w:after="0" w:line="240" w:lineRule="auto"/>
      </w:pPr>
      <w:r>
        <w:separator/>
      </w:r>
    </w:p>
  </w:endnote>
  <w:endnote w:type="continuationSeparator" w:id="0">
    <w:p w14:paraId="2DDBEF79" w14:textId="77777777" w:rsidR="001B5FA1" w:rsidRDefault="001B5FA1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274F77A4" w14:textId="77777777" w:rsidTr="003E1AE9">
      <w:tc>
        <w:tcPr>
          <w:tcW w:w="867" w:type="pct"/>
        </w:tcPr>
        <w:p w14:paraId="184F50AE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1FDAF72" wp14:editId="6C4071FE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5D6EC58" w14:textId="6EE14958" w:rsidR="00FD315C" w:rsidRDefault="00476086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135AA3D" w14:textId="2D2285E4" w:rsidR="00FD315C" w:rsidRDefault="00476086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Assem4</w:t>
          </w:r>
        </w:p>
      </w:tc>
      <w:tc>
        <w:tcPr>
          <w:tcW w:w="0" w:type="auto"/>
          <w:vAlign w:val="bottom"/>
        </w:tcPr>
        <w:p w14:paraId="52D09776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2EAD8607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4A34BE7C" w14:textId="77777777" w:rsidTr="00BF0BC4">
      <w:tc>
        <w:tcPr>
          <w:tcW w:w="1908" w:type="dxa"/>
        </w:tcPr>
        <w:p w14:paraId="45C54773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F620558" wp14:editId="6E740CB5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3C52E08B" w14:textId="21AFD64F" w:rsidR="00FD315C" w:rsidRDefault="00476086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27CFF33" w14:textId="0AAB3CCB" w:rsidR="00FD315C" w:rsidRDefault="00476086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Assem4</w:t>
          </w:r>
        </w:p>
      </w:tc>
      <w:tc>
        <w:tcPr>
          <w:tcW w:w="360" w:type="dxa"/>
          <w:vAlign w:val="bottom"/>
        </w:tcPr>
        <w:p w14:paraId="2057250A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47C6A52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010F8" w14:textId="77777777" w:rsidR="001B5FA1" w:rsidRDefault="001B5FA1" w:rsidP="00F25CD7">
      <w:pPr>
        <w:spacing w:after="0" w:line="240" w:lineRule="auto"/>
      </w:pPr>
      <w:r>
        <w:separator/>
      </w:r>
    </w:p>
  </w:footnote>
  <w:footnote w:type="continuationSeparator" w:id="0">
    <w:p w14:paraId="45A4073A" w14:textId="77777777" w:rsidR="001B5FA1" w:rsidRDefault="001B5FA1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86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5FA1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2A8A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086"/>
    <w:rsid w:val="004766D3"/>
    <w:rsid w:val="00480711"/>
    <w:rsid w:val="00481BC3"/>
    <w:rsid w:val="004827FB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2F55"/>
    <w:rsid w:val="004F4902"/>
    <w:rsid w:val="004F5453"/>
    <w:rsid w:val="004F6DE4"/>
    <w:rsid w:val="00501027"/>
    <w:rsid w:val="00501EB2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D67DE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8787"/>
  <w15:docId w15:val="{92837212-F3EA-4799-83BC-99E1632E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footer" Target="footer2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G-HASSAN\OneDrive\Document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23</TotalTime>
  <Pages>13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ENG-HASSAN</dc:creator>
  <cp:lastModifiedBy>Hassan Moqbel</cp:lastModifiedBy>
  <cp:revision>3</cp:revision>
  <cp:lastPrinted>2026-04-09T08:18:00Z</cp:lastPrinted>
  <dcterms:created xsi:type="dcterms:W3CDTF">2026-04-09T08:18:00Z</dcterms:created>
  <dcterms:modified xsi:type="dcterms:W3CDTF">2026-04-09T08:42:00Z</dcterms:modified>
</cp:coreProperties>
</file>