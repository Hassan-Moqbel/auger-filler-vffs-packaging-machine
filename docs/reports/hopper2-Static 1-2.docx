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6C3F6BA9" w14:textId="77777777" w:rsidTr="00A43A5B">
        <w:trPr>
          <w:cantSplit/>
          <w:trHeight w:val="4488"/>
        </w:trPr>
        <w:tc>
          <w:tcPr>
            <w:tcW w:w="6285" w:type="dxa"/>
          </w:tcPr>
          <w:p w14:paraId="54FEFD23" w14:textId="73B425D6" w:rsidR="00F448BC" w:rsidRDefault="00AE7578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1C820B" wp14:editId="5B80223D">
                  <wp:extent cx="3853815" cy="1943100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582F1B53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554214E2" w14:textId="4F083E56" w:rsidR="00B77317" w:rsidRPr="00CD1539" w:rsidRDefault="00AE7578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hopper2</w:t>
                  </w:r>
                </w:p>
                <w:p w14:paraId="632814E4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13B65329" w14:textId="52ADF396" w:rsidR="00B77317" w:rsidRPr="00CD1539" w:rsidRDefault="00AE7578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Tuesday, January 13,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54A107B0" w14:textId="68704DBB" w:rsidR="00B77317" w:rsidRPr="00CD1539" w:rsidRDefault="00AE7578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40B0C2D4" w14:textId="78D773D1" w:rsidR="00B77317" w:rsidRPr="006A441F" w:rsidRDefault="00AE7578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07DB2693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223836F7" w14:textId="4B3CE62F" w:rsidR="00B77317" w:rsidRDefault="00AE7578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1C01146E" w14:textId="5C173CEF" w:rsidR="00AE7578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9156313" w:history="1">
                        <w:r w:rsidR="00AE7578" w:rsidRPr="00CC4DAB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AE7578">
                          <w:rPr>
                            <w:noProof/>
                            <w:webHidden/>
                          </w:rPr>
                          <w:tab/>
                        </w:r>
                        <w:r w:rsidR="00AE7578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E7578">
                          <w:rPr>
                            <w:noProof/>
                            <w:webHidden/>
                          </w:rPr>
                          <w:instrText xml:space="preserve"> PAGEREF _Toc219156313 \h </w:instrText>
                        </w:r>
                        <w:r w:rsidR="00AE7578">
                          <w:rPr>
                            <w:noProof/>
                            <w:webHidden/>
                          </w:rPr>
                        </w:r>
                        <w:r w:rsidR="00AE7578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AE7578">
                          <w:rPr>
                            <w:noProof/>
                            <w:webHidden/>
                          </w:rPr>
                          <w:t>1</w:t>
                        </w:r>
                        <w:r w:rsidR="00AE7578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0799082" w14:textId="7FC8268E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14" w:history="1">
                        <w:r w:rsidRPr="00CC4DAB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2A9AF2F" w14:textId="2535C8A0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15" w:history="1">
                        <w:r w:rsidRPr="00CC4DAB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2B25D8A" w14:textId="069CBF2E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16" w:history="1">
                        <w:r w:rsidRPr="00CC4DAB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_Toc219156316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FBB4B34" w14:textId="0CA43465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17" w:history="1">
                        <w:r w:rsidRPr="00CC4DAB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_Toc219156317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F40F317" w14:textId="61F754BA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18" w:history="1">
                        <w:r w:rsidRPr="00CC4DAB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_Toc219156318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9BA9418" w14:textId="39ED45C0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19" w:history="1">
                        <w:r w:rsidRPr="00CC4DAB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_Toc219156319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5D03548" w14:textId="14A0277E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20" w:history="1">
                        <w:r w:rsidRPr="00CC4DAB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_Toc219156320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F98FFD1" w14:textId="0EA48F65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21" w:history="1">
                        <w:r w:rsidRPr="00CC4DAB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_Toc219156321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B9AEE03" w14:textId="6E9532ED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22" w:history="1">
                        <w:r w:rsidRPr="00CC4DAB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_Toc219156322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1A9B0F2" w14:textId="54C2507F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23" w:history="1">
                        <w:r w:rsidRPr="00CC4DAB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_Toc219156323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5F6152D" w14:textId="79864AAA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24" w:history="1">
                        <w:r w:rsidRPr="00CC4DAB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_Toc219156324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C970A22" w14:textId="6DA3627A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25" w:history="1">
                        <w:r w:rsidRPr="00CC4DAB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_Toc219156325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96C8953" w14:textId="02AD35F6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26" w:history="1">
                        <w:r w:rsidRPr="00CC4DAB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_Toc219156326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3DD203B" w14:textId="056AD537" w:rsidR="00AE7578" w:rsidRDefault="00AE7578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9156327" w:history="1">
                        <w:r w:rsidRPr="00CC4DAB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_Toc219156327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1A16637" w14:textId="552A1A33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7D6379AA" w14:textId="77777777" w:rsidR="00F448BC" w:rsidRDefault="00F448BC" w:rsidP="00A5373F"/>
        </w:tc>
      </w:tr>
      <w:tr w:rsidR="00F448BC" w14:paraId="3D709564" w14:textId="77777777" w:rsidTr="00BE081A">
        <w:trPr>
          <w:cantSplit/>
          <w:trHeight w:val="3924"/>
        </w:trPr>
        <w:tc>
          <w:tcPr>
            <w:tcW w:w="6285" w:type="dxa"/>
          </w:tcPr>
          <w:p w14:paraId="58122ACE" w14:textId="09DA35EC" w:rsidR="00C27B5D" w:rsidRDefault="00AE7578" w:rsidP="00C27B5D">
            <w:pPr>
              <w:pStyle w:val="Heading1"/>
            </w:pPr>
            <w:bookmarkStart w:id="0" w:name="_Toc219156313"/>
            <w:r>
              <w:t>Description</w:t>
            </w:r>
            <w:bookmarkEnd w:id="0"/>
          </w:p>
          <w:p w14:paraId="4C00F6C7" w14:textId="7F042D98" w:rsidR="00F448BC" w:rsidRPr="00E65D6E" w:rsidRDefault="00AE7578" w:rsidP="00FF408C">
            <w:r>
              <w:t>No Data</w:t>
            </w:r>
          </w:p>
        </w:tc>
        <w:tc>
          <w:tcPr>
            <w:tcW w:w="4713" w:type="dxa"/>
            <w:vMerge/>
          </w:tcPr>
          <w:p w14:paraId="5C08173E" w14:textId="77777777" w:rsidR="00F448BC" w:rsidRPr="00A33AA4" w:rsidRDefault="00F448BC" w:rsidP="00840CC7">
            <w:pPr>
              <w:pStyle w:val="TOC3"/>
            </w:pPr>
          </w:p>
        </w:tc>
      </w:tr>
    </w:tbl>
    <w:p w14:paraId="231FFE70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66F0EF11" w14:textId="77777777" w:rsidTr="00DD03CF">
        <w:tc>
          <w:tcPr>
            <w:tcW w:w="11016" w:type="dxa"/>
          </w:tcPr>
          <w:p w14:paraId="1D70D1C0" w14:textId="2AA7CFA7" w:rsidR="00343025" w:rsidRDefault="00AE7578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9156314"/>
            <w:r>
              <w:lastRenderedPageBreak/>
              <w:t>Assumptions</w:t>
            </w:r>
            <w:bookmarkEnd w:id="4"/>
          </w:p>
          <w:p w14:paraId="02BB4FCC" w14:textId="2AAD4686" w:rsidR="00A96F2C" w:rsidRDefault="00A96F2C" w:rsidP="00A96F2C"/>
        </w:tc>
      </w:tr>
    </w:tbl>
    <w:p w14:paraId="44105497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4C5EF8BB" w14:textId="77777777" w:rsidTr="00ED5A01">
        <w:tc>
          <w:tcPr>
            <w:tcW w:w="11016" w:type="dxa"/>
          </w:tcPr>
          <w:p w14:paraId="418A0789" w14:textId="7D6542B1" w:rsidR="00FF408C" w:rsidRDefault="00AE7578" w:rsidP="00FF408C">
            <w:pPr>
              <w:pStyle w:val="Heading1"/>
            </w:pPr>
            <w:bookmarkStart w:id="5" w:name="_Toc219156315"/>
            <w:r>
              <w:t>Model Information</w:t>
            </w:r>
            <w:bookmarkEnd w:id="5"/>
          </w:p>
          <w:p w14:paraId="674FF513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18FFE612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36BD3D01" w14:textId="77777777" w:rsidTr="00077EA0">
                    <w:tc>
                      <w:tcPr>
                        <w:tcW w:w="8640" w:type="dxa"/>
                      </w:tcPr>
                      <w:p w14:paraId="0179BFBC" w14:textId="3090CCED" w:rsidR="00077EA0" w:rsidRDefault="00AE7578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3E125FDD" wp14:editId="1F3F53D7">
                              <wp:extent cx="5349240" cy="2696845"/>
                              <wp:effectExtent l="0" t="0" r="3810" b="8255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6968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4DA2190" w14:textId="41406680" w:rsidR="00C16188" w:rsidRDefault="00AE7578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hopper2</w:t>
                  </w:r>
                </w:p>
                <w:p w14:paraId="0F465A39" w14:textId="1FDB5171" w:rsidR="00C16188" w:rsidRDefault="00AE7578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6209FD89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C29FE35" w14:textId="37BCC20B" w:rsidR="00C16188" w:rsidRPr="0044448A" w:rsidRDefault="00AE7578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6B4931CA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4505925" w14:textId="72465D96" w:rsidR="00C16188" w:rsidRDefault="00AE7578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78BB42" w14:textId="45F2C4BE" w:rsidR="00C16188" w:rsidRDefault="00AE757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7B48C25" w14:textId="00785DC2" w:rsidR="00C16188" w:rsidRDefault="00AE757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47157FB" w14:textId="4C278868" w:rsidR="00C16188" w:rsidRDefault="00AE757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14A4EB44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2080B04" w14:textId="4CE0402D" w:rsidR="00C16188" w:rsidRDefault="00AE7578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Shell2</w:t>
                  </w:r>
                </w:p>
                <w:p w14:paraId="399B8360" w14:textId="0CCCB893" w:rsidR="004B3022" w:rsidRPr="0044448A" w:rsidRDefault="00AE7578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4D18492" wp14:editId="2BD82CE7">
                        <wp:extent cx="1562735" cy="788035"/>
                        <wp:effectExtent l="0" t="0" r="0" b="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788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E0BDB82" w14:textId="0445846D" w:rsidR="00C16188" w:rsidRPr="0044448A" w:rsidRDefault="00AE757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8ED8B52" w14:textId="77777777" w:rsidR="00AE7578" w:rsidRDefault="00AE757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Mass:5.17315 kg</w:t>
                  </w:r>
                </w:p>
                <w:p w14:paraId="71A5F9AE" w14:textId="77777777" w:rsidR="00AE7578" w:rsidRDefault="00AE757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Volume:0.00064203 m^3</w:t>
                  </w:r>
                </w:p>
                <w:p w14:paraId="4F20E972" w14:textId="77777777" w:rsidR="00AE7578" w:rsidRDefault="00AE757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Density:8,057.49 kg/m^3</w:t>
                  </w:r>
                </w:p>
                <w:p w14:paraId="2B072AE1" w14:textId="77777777" w:rsidR="00AE7578" w:rsidRDefault="00AE757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Weight:50.6969 N</w:t>
                  </w:r>
                </w:p>
                <w:p w14:paraId="47F0D7B4" w14:textId="3CA89920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A5BF1E7" w14:textId="77777777" w:rsidR="00AE7578" w:rsidRDefault="00AE757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C:\Users\user1\Desktop\VFFS\</w:t>
                  </w:r>
                  <w:r>
                    <w:rPr>
                      <w:rStyle w:val="Strong"/>
                      <w:rFonts w:hint="eastAsia"/>
                      <w:b/>
                      <w:bCs/>
                      <w:noProof/>
                      <w:sz w:val="20"/>
                      <w:szCs w:val="20"/>
                      <w:rtl/>
                    </w:rPr>
                    <w:t>التعبئة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  <w:rtl/>
                    </w:rPr>
                    <w:t>\</w:t>
                  </w:r>
                  <w:r>
                    <w:rPr>
                      <w:rStyle w:val="Strong"/>
                      <w:rFonts w:hint="eastAsia"/>
                      <w:b/>
                      <w:bCs/>
                      <w:noProof/>
                      <w:sz w:val="20"/>
                      <w:szCs w:val="20"/>
                      <w:rtl/>
                    </w:rPr>
                    <w:t>التعبئة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\assemply\hopper2.SLDPRT</w:t>
                  </w:r>
                </w:p>
                <w:p w14:paraId="7D8FE72F" w14:textId="71FF4DE3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5E5A6198" w14:textId="36D76BE3" w:rsidR="00FF408C" w:rsidRDefault="00FF408C" w:rsidP="00A96F2C"/>
        </w:tc>
      </w:tr>
    </w:tbl>
    <w:p w14:paraId="72790914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5E294F" w14:paraId="5B3DAC3C" w14:textId="77777777" w:rsidTr="005E294F">
        <w:tc>
          <w:tcPr>
            <w:tcW w:w="11016" w:type="dxa"/>
          </w:tcPr>
          <w:p w14:paraId="285E3ABB" w14:textId="5E9406BD" w:rsidR="00B35001" w:rsidRPr="00B35001" w:rsidRDefault="00AE7578" w:rsidP="00B35001">
            <w:pPr>
              <w:pStyle w:val="Heading1"/>
            </w:pPr>
            <w:bookmarkStart w:id="6" w:name="_Toc219156316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845"/>
              <w:gridCol w:w="5360"/>
            </w:tblGrid>
            <w:tr w:rsidR="00B35001" w14:paraId="15F0017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FFD227" w14:textId="1CD04048" w:rsidR="00B35001" w:rsidRDefault="00AE7578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2E012E" w14:textId="10482725" w:rsidR="00B35001" w:rsidRDefault="00AE757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AE7578" w14:paraId="06FBFB5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D1C104" w14:textId="0BE50BD3" w:rsidR="00AE7578" w:rsidRDefault="00AE7578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E66D4D" w14:textId="6D03565F" w:rsidR="00AE7578" w:rsidRDefault="00AE757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AE7578" w14:paraId="0A66980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B08770" w14:textId="1CE24F48" w:rsidR="00AE7578" w:rsidRDefault="00AE7578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48B579" w14:textId="31084CBB" w:rsidR="00AE7578" w:rsidRDefault="00AE757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AE7578" w14:paraId="038FF4E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A43ACD" w14:textId="44B2E1FD" w:rsidR="00AE7578" w:rsidRDefault="00AE7578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70AC54" w14:textId="1D9476DC" w:rsidR="00AE7578" w:rsidRDefault="00AE757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AE7578" w14:paraId="3C29A71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906495" w14:textId="24FC869C" w:rsidR="00AE7578" w:rsidRDefault="00AE7578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6F9EBE" w14:textId="06C4D34F" w:rsidR="00AE7578" w:rsidRDefault="00AE757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AE7578" w14:paraId="7F6573C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4874C6" w14:textId="7216C153" w:rsidR="00AE7578" w:rsidRDefault="00AE7578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B4C139" w14:textId="6E038410" w:rsidR="00AE7578" w:rsidRDefault="00AE757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AE7578" w14:paraId="79B3656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0186FF" w14:textId="7246CD41" w:rsidR="00AE7578" w:rsidRDefault="00AE7578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A4BB53" w14:textId="213D1B8B" w:rsidR="00AE7578" w:rsidRDefault="00AE757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E7578" w14:paraId="7F90E5EA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39F5C5" w14:textId="74D13D56" w:rsidR="00AE7578" w:rsidRDefault="00AE7578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963C37" w14:textId="1A2B0BD9" w:rsidR="00AE7578" w:rsidRDefault="00AE757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AE7578" w14:paraId="60FCBED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977218" w14:textId="5B336A52" w:rsidR="00AE7578" w:rsidRDefault="00AE7578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00F67C" w14:textId="5E82A88C" w:rsidR="00AE7578" w:rsidRDefault="00AE757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E7578" w14:paraId="49F3B86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7377A7" w14:textId="25F64B12" w:rsidR="00AE7578" w:rsidRDefault="00AE7578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C21D87" w14:textId="74AAAA7B" w:rsidR="00AE7578" w:rsidRDefault="00AE757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E7578" w14:paraId="05B30E1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7F535B" w14:textId="41300848" w:rsidR="00AE7578" w:rsidRDefault="00AE7578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AD76CA" w14:textId="6ABA8506" w:rsidR="00AE7578" w:rsidRDefault="00AE757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E7578" w14:paraId="440A85C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A50CB9" w14:textId="62BB15C8" w:rsidR="00AE7578" w:rsidRDefault="00AE7578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E5F590" w14:textId="3E3F887A" w:rsidR="00AE7578" w:rsidRDefault="00AE757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AE7578" w14:paraId="0616536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CA6DDB" w14:textId="2189AAE6" w:rsidR="00AE7578" w:rsidRDefault="00AE7578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E541B3" w14:textId="396DFA4B" w:rsidR="00AE7578" w:rsidRDefault="00AE757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E7578" w14:paraId="745687D9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DC90A5" w14:textId="36A6895E" w:rsidR="00AE7578" w:rsidRDefault="00AE7578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A5F28B" w14:textId="2DF0A69A" w:rsidR="00AE7578" w:rsidRDefault="00AE757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AE7578" w14:paraId="1E61213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91459C" w14:textId="0F43274D" w:rsidR="00AE7578" w:rsidRDefault="00AE7578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285566" w14:textId="1E4767ED" w:rsidR="00AE7578" w:rsidRDefault="00AE757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E7578" w14:paraId="0C8D2700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DEEC6E" w14:textId="1E1DD44A" w:rsidR="00AE7578" w:rsidRDefault="00AE7578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20F613" w14:textId="7965D194" w:rsidR="00AE7578" w:rsidRDefault="00AE7578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E7578" w14:paraId="4F291D5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0A7BFD" w14:textId="77580D3D" w:rsidR="00AE7578" w:rsidRDefault="00AE7578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436290" w14:textId="1DA7EFC5" w:rsidR="00AE7578" w:rsidRDefault="00AE7578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(C:\Users\user1\Desktop\VFFS\</w:t>
                  </w:r>
                  <w:r>
                    <w:rPr>
                      <w:rFonts w:hint="eastAsia"/>
                      <w:rtl/>
                    </w:rPr>
                    <w:t>التعبئة</w:t>
                  </w:r>
                  <w:r>
                    <w:rPr>
                      <w:rtl/>
                    </w:rPr>
                    <w:t>\</w:t>
                  </w:r>
                  <w:r>
                    <w:rPr>
                      <w:rFonts w:hint="eastAsia"/>
                      <w:rtl/>
                    </w:rPr>
                    <w:t>التعبئة</w:t>
                  </w:r>
                  <w:r>
                    <w:t>\assemply)</w:t>
                  </w:r>
                </w:p>
              </w:tc>
            </w:tr>
          </w:tbl>
          <w:p w14:paraId="4EA9981F" w14:textId="183E22DA" w:rsidR="005E294F" w:rsidRDefault="005E294F" w:rsidP="00A96F2C"/>
        </w:tc>
      </w:tr>
      <w:bookmarkEnd w:id="1"/>
      <w:bookmarkEnd w:id="2"/>
      <w:bookmarkEnd w:id="3"/>
    </w:tbl>
    <w:p w14:paraId="680564DE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F33129" w14:paraId="7B20491A" w14:textId="77777777" w:rsidTr="00E80CD9">
        <w:tc>
          <w:tcPr>
            <w:tcW w:w="11016" w:type="dxa"/>
          </w:tcPr>
          <w:p w14:paraId="31FB8825" w14:textId="7DA64293" w:rsidR="00F33129" w:rsidRPr="00B35001" w:rsidRDefault="00AE7578" w:rsidP="000A7C6B">
            <w:pPr>
              <w:pStyle w:val="Heading1"/>
            </w:pPr>
            <w:bookmarkStart w:id="7" w:name="_Toc219156317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156"/>
              <w:gridCol w:w="5049"/>
            </w:tblGrid>
            <w:tr w:rsidR="00F33129" w14:paraId="33B5AAA4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A2B1B6" w14:textId="4C7F1C66" w:rsidR="00F33129" w:rsidRDefault="00AE7578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88446C" w14:textId="6EFD6111" w:rsidR="00F33129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AE7578" w14:paraId="452D393B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51866C" w14:textId="72F97269" w:rsidR="00AE7578" w:rsidRDefault="00AE7578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9EABAF" w14:textId="66A70826" w:rsidR="00AE7578" w:rsidRDefault="00AE7578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AE7578" w14:paraId="56C67E1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9F41A1" w14:textId="17E098B2" w:rsidR="00AE7578" w:rsidRDefault="00AE7578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A562A8" w14:textId="1E4E91B3" w:rsidR="00AE7578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AE7578" w14:paraId="5DF6C46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9B62DD" w14:textId="5ED8967A" w:rsidR="00AE7578" w:rsidRDefault="00AE7578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2CA65B" w14:textId="3611ACF9" w:rsidR="00AE7578" w:rsidRDefault="00AE7578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AE7578" w14:paraId="7E7807F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69F713" w14:textId="5DD656A9" w:rsidR="00AE7578" w:rsidRDefault="00AE7578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386B45" w14:textId="02C779A0" w:rsidR="00AE7578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771BA89B" w14:textId="5B8971B4" w:rsidR="00F33129" w:rsidRDefault="00F33129" w:rsidP="000A7C6B"/>
        </w:tc>
      </w:tr>
    </w:tbl>
    <w:p w14:paraId="20A161F5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3674EE3F" w14:textId="77777777" w:rsidTr="005273D5">
        <w:trPr>
          <w:trHeight w:val="4158"/>
        </w:trPr>
        <w:tc>
          <w:tcPr>
            <w:tcW w:w="11136" w:type="dxa"/>
          </w:tcPr>
          <w:p w14:paraId="6A37C30D" w14:textId="0CA57606" w:rsidR="00E80CD9" w:rsidRPr="00AC3438" w:rsidRDefault="00AE7578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9156318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783EFEC6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842BBC3" w14:textId="170774D9" w:rsidR="00E80CD9" w:rsidRPr="003E6C57" w:rsidRDefault="00AE7578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32A1337" w14:textId="54791BAB" w:rsidR="00E80CD9" w:rsidRPr="003E6C57" w:rsidRDefault="00AE7578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02FE3B1" w14:textId="11DB97E0" w:rsidR="00E80CD9" w:rsidRPr="003E6C57" w:rsidRDefault="00AE7578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5546869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23C0ED57" w14:textId="4AEC9976" w:rsidR="00E80CD9" w:rsidRPr="00577134" w:rsidRDefault="00AE7578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71C82532" wp14:editId="3F6BF664">
                        <wp:extent cx="1904365" cy="960120"/>
                        <wp:effectExtent l="0" t="0" r="635" b="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60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0B54E32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5DDC60" w14:textId="2CE6BD1B" w:rsidR="00E80CD9" w:rsidRPr="00BE6656" w:rsidRDefault="00AE7578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DC2A71" w14:textId="0F566F5A" w:rsidR="00E80CD9" w:rsidRPr="00BE6656" w:rsidRDefault="00AE757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304</w:t>
                        </w:r>
                      </w:p>
                    </w:tc>
                  </w:tr>
                  <w:tr w:rsidR="00AE7578" w:rsidRPr="00577134" w14:paraId="216257F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DDE9A31" w14:textId="54D4A652" w:rsidR="00AE7578" w:rsidRDefault="00AE757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CE1E03" w14:textId="7CFD7599" w:rsidR="00AE7578" w:rsidRDefault="00AE757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AE7578" w:rsidRPr="00577134" w14:paraId="50568D4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68B65D" w14:textId="23779087" w:rsidR="00AE7578" w:rsidRDefault="00AE757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28DA97" w14:textId="3CF03E72" w:rsidR="00AE7578" w:rsidRDefault="00AE757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AE7578" w:rsidRPr="00577134" w14:paraId="30AF3F6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090BFE" w14:textId="4E1F32D2" w:rsidR="00AE7578" w:rsidRDefault="00AE757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1E04EA" w14:textId="1DED802D" w:rsidR="00AE7578" w:rsidRDefault="00AE757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2.06807e+08 N/m^2</w:t>
                        </w:r>
                      </w:p>
                    </w:tc>
                  </w:tr>
                  <w:tr w:rsidR="00AE7578" w:rsidRPr="00577134" w14:paraId="7E60388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2165B33" w14:textId="4C6496D0" w:rsidR="00AE7578" w:rsidRDefault="00AE757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EB55A91" w14:textId="49FA7D68" w:rsidR="00AE7578" w:rsidRDefault="00AE757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5.17017e+08 N/m^2</w:t>
                        </w:r>
                      </w:p>
                    </w:tc>
                  </w:tr>
                  <w:tr w:rsidR="00AE7578" w:rsidRPr="00577134" w14:paraId="29D456D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8C63465" w14:textId="521480F2" w:rsidR="00AE7578" w:rsidRDefault="00AE757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D4B946" w14:textId="77A3B401" w:rsidR="00AE7578" w:rsidRDefault="00AE757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1.9e+11 N/m^2</w:t>
                        </w:r>
                      </w:p>
                    </w:tc>
                  </w:tr>
                  <w:tr w:rsidR="00AE7578" w:rsidRPr="00577134" w14:paraId="03D26BD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3D0476" w14:textId="3A7FD945" w:rsidR="00AE7578" w:rsidRDefault="00AE757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0E106E5" w14:textId="55BEEE74" w:rsidR="00AE7578" w:rsidRDefault="00AE757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AE7578" w:rsidRPr="00577134" w14:paraId="6E32FF3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56F89AA" w14:textId="3575EB4D" w:rsidR="00AE7578" w:rsidRDefault="00AE757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301269C" w14:textId="07D0A871" w:rsidR="00AE7578" w:rsidRDefault="00AE757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8,000 kg/m^3</w:t>
                        </w:r>
                      </w:p>
                    </w:tc>
                  </w:tr>
                  <w:tr w:rsidR="00AE7578" w:rsidRPr="00577134" w14:paraId="03BB7A6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DF5425D" w14:textId="4A532864" w:rsidR="00AE7578" w:rsidRDefault="00AE757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FFC87F" w14:textId="73416AE7" w:rsidR="00AE7578" w:rsidRDefault="00AE757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7.5e+10 N/m^2</w:t>
                        </w:r>
                      </w:p>
                    </w:tc>
                  </w:tr>
                  <w:tr w:rsidR="00AE7578" w:rsidRPr="00577134" w14:paraId="122A24F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23ECE8" w14:textId="75D9A492" w:rsidR="00AE7578" w:rsidRDefault="00AE7578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F448188" w14:textId="398B6AC1" w:rsidR="00AE7578" w:rsidRDefault="00AE7578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1.8e-05 /Kelvin</w:t>
                        </w:r>
                      </w:p>
                    </w:tc>
                  </w:tr>
                </w:tbl>
                <w:p w14:paraId="529C230B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4AF933D6" w14:textId="5AA557BB" w:rsidR="00E80CD9" w:rsidRPr="00577134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1(Shell2)(hopper2)</w:t>
                  </w:r>
                </w:p>
              </w:tc>
            </w:tr>
            <w:tr w:rsidR="00E80CD9" w:rsidRPr="000841BF" w14:paraId="7770253B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2487590E" w14:textId="6A6947DE" w:rsidR="00E80CD9" w:rsidRPr="000841BF" w:rsidRDefault="00AE7578" w:rsidP="00AE7578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078FE5F0" w14:textId="067BD1A6" w:rsidR="00E80CD9" w:rsidRDefault="00E80CD9" w:rsidP="000A7C6B"/>
        </w:tc>
      </w:tr>
      <w:bookmarkEnd w:id="8"/>
      <w:bookmarkEnd w:id="9"/>
      <w:bookmarkEnd w:id="10"/>
    </w:tbl>
    <w:p w14:paraId="3EE4BA5B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1B90FCF4" w14:textId="77777777" w:rsidTr="00452CBC">
        <w:tc>
          <w:tcPr>
            <w:tcW w:w="11016" w:type="dxa"/>
          </w:tcPr>
          <w:p w14:paraId="67CE1C3C" w14:textId="79B75AE1" w:rsidR="005273D5" w:rsidRPr="00AF1A58" w:rsidRDefault="00AE7578" w:rsidP="000A7C6B">
            <w:pPr>
              <w:pStyle w:val="Heading1"/>
              <w:rPr>
                <w:b w:val="0"/>
                <w:bCs w:val="0"/>
              </w:rPr>
            </w:pPr>
            <w:bookmarkStart w:id="12" w:name="_Toc219156319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AE7578" w14:paraId="277F2D48" w14:textId="77777777" w:rsidTr="000B4CA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91E0834" w14:textId="698BB35C" w:rsidR="00AE7578" w:rsidRPr="004E282D" w:rsidRDefault="00AE7578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02DAE00" w14:textId="7A0878C3" w:rsidR="00AE7578" w:rsidRPr="004E282D" w:rsidRDefault="00AE7578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322C227" w14:textId="57642161" w:rsidR="00AE7578" w:rsidRPr="004E282D" w:rsidRDefault="00AE7578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AE7578" w14:paraId="16B7D2A6" w14:textId="77777777" w:rsidTr="009E4F9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54F8F833" w14:textId="2FDA77FB" w:rsidR="00AE7578" w:rsidRPr="00AD5FBA" w:rsidRDefault="00AE7578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6E569C95" w14:textId="703E2950" w:rsidR="00AE7578" w:rsidRPr="006208CB" w:rsidRDefault="00AE7578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BC3E856" wp14:editId="5F905724">
                        <wp:extent cx="1772285" cy="893445"/>
                        <wp:effectExtent l="0" t="0" r="0" b="1905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893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AE7578" w14:paraId="29E94C37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ADE4DDA" w14:textId="38B02D79" w:rsidR="00AE7578" w:rsidRPr="00BE6656" w:rsidRDefault="00AE7578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D5D9351" w14:textId="59CD4FA0" w:rsidR="00AE7578" w:rsidRPr="00154A1A" w:rsidRDefault="00AE757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AE7578" w14:paraId="35D41D31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201A599" w14:textId="2570AF67" w:rsidR="00AE7578" w:rsidRDefault="00AE757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43A90DB" w14:textId="6F05CAA5" w:rsidR="00AE7578" w:rsidRDefault="00AE757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0D8A8909" w14:textId="77777777" w:rsidR="00AE7578" w:rsidRPr="004C6DEB" w:rsidRDefault="00AE7578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0D412F94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2518DC82" w14:textId="39A60277" w:rsidR="003F154A" w:rsidRPr="003F154A" w:rsidRDefault="00AE7578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6C002DE4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5D03587" w14:textId="519C64C2" w:rsidR="003F154A" w:rsidRDefault="00AE757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FA24EC3" w14:textId="57399DC3" w:rsidR="003F154A" w:rsidRDefault="00AE757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0B47D0F" w14:textId="6154A777" w:rsidR="003F154A" w:rsidRDefault="00AE757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72E89B4" w14:textId="0AD3C978" w:rsidR="003F154A" w:rsidRDefault="00AE757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F65B5E7" w14:textId="54D4741C" w:rsidR="003F154A" w:rsidRDefault="00AE757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4AA0342A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DED6EE6" w14:textId="77C1BD09" w:rsidR="003F154A" w:rsidRDefault="00AE757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8C45D1F" w14:textId="792D922E" w:rsidR="003F154A" w:rsidRPr="00EF37BF" w:rsidRDefault="00AE757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3.8594e-05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3559DC" w14:textId="148D0CA1" w:rsidR="003F154A" w:rsidRPr="00EF37BF" w:rsidRDefault="00AE757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657.529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9C52078" w14:textId="0974E491" w:rsidR="003F154A" w:rsidRDefault="00AE757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1.12057e-05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A7B6360" w14:textId="15B402A1" w:rsidR="003F154A" w:rsidRPr="00EF37BF" w:rsidRDefault="00AE757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657.529</w:t>
                        </w:r>
                      </w:p>
                    </w:tc>
                  </w:tr>
                  <w:tr w:rsidR="00935682" w14:paraId="259F0024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EFE045F" w14:textId="5E7DFD60" w:rsidR="00935682" w:rsidRDefault="00AE7578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1FABDE6" w14:textId="644DEC10" w:rsidR="00935682" w:rsidRDefault="00AE757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541777" w14:textId="022A385C" w:rsidR="00935682" w:rsidRDefault="00AE757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4151443" w14:textId="64715123" w:rsidR="00935682" w:rsidRDefault="00AE757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7B7149F" w14:textId="35D5A6EB" w:rsidR="00935682" w:rsidRDefault="00AE7578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5FD51987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18CB0AF3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AE7578" w14:paraId="4DCACB34" w14:textId="77777777" w:rsidTr="003A0E9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06FB903" w14:textId="777BACCB" w:rsidR="00AE7578" w:rsidRPr="004E282D" w:rsidRDefault="00AE7578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9196C6D" w14:textId="5DB5A99C" w:rsidR="00AE7578" w:rsidRPr="004E282D" w:rsidRDefault="00AE7578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5569901F" w14:textId="2220C12F" w:rsidR="00AE7578" w:rsidRPr="004E282D" w:rsidRDefault="00AE7578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AE7578" w14:paraId="61FCFB44" w14:textId="77777777" w:rsidTr="0028555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77E270D7" w14:textId="5B76C235" w:rsidR="00AE7578" w:rsidRPr="00F42DD1" w:rsidRDefault="00AE7578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Pressure-1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450FD7F9" w14:textId="293A654B" w:rsidR="00AE7578" w:rsidRPr="006208CB" w:rsidRDefault="00AE7578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404CAA7D" wp14:editId="57CC9C2D">
                        <wp:extent cx="1907540" cy="962025"/>
                        <wp:effectExtent l="0" t="0" r="0" b="9525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6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AE7578" w14:paraId="07E33FE7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D09EFFD" w14:textId="684DF562" w:rsidR="00AE7578" w:rsidRPr="00BE6656" w:rsidRDefault="00AE7578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14890AD" w14:textId="11CB9096" w:rsidR="00AE7578" w:rsidRPr="00B77EA3" w:rsidRDefault="00AE757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AE7578" w14:paraId="4B0589F2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8E3E870" w14:textId="2E89E9F3" w:rsidR="00AE7578" w:rsidRDefault="00AE757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A58C836" w14:textId="7BE0CB5E" w:rsidR="00AE7578" w:rsidRDefault="00AE757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Normal to selected face</w:t>
                        </w:r>
                      </w:p>
                    </w:tc>
                  </w:tr>
                  <w:tr w:rsidR="00AE7578" w14:paraId="7326C603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615B8A2" w14:textId="3187566E" w:rsidR="00AE7578" w:rsidRDefault="00AE757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A58FE75" w14:textId="300B7ED2" w:rsidR="00AE7578" w:rsidRDefault="00AE757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4,300</w:t>
                        </w:r>
                      </w:p>
                    </w:tc>
                  </w:tr>
                  <w:tr w:rsidR="00AE7578" w14:paraId="2B1B27FD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45E8DD5" w14:textId="4BD9DC04" w:rsidR="00AE7578" w:rsidRDefault="00AE757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A73E4BE" w14:textId="7FDA6DC0" w:rsidR="00AE7578" w:rsidRDefault="00AE757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N/m^2</w:t>
                        </w:r>
                      </w:p>
                    </w:tc>
                  </w:tr>
                  <w:tr w:rsidR="00AE7578" w14:paraId="6F266C9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B400724" w14:textId="30220BB2" w:rsidR="00AE7578" w:rsidRDefault="00AE757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Phase Angle: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25EEFE7" w14:textId="25276FED" w:rsidR="00AE7578" w:rsidRDefault="00AE757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  <w:tr w:rsidR="00AE7578" w14:paraId="42E66E44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FB864CC" w14:textId="1D2105A4" w:rsidR="00AE7578" w:rsidRDefault="00AE7578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FFFC99D" w14:textId="16E21D60" w:rsidR="00AE7578" w:rsidRDefault="00AE7578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deg</w:t>
                        </w:r>
                      </w:p>
                    </w:tc>
                  </w:tr>
                </w:tbl>
                <w:p w14:paraId="35AA5148" w14:textId="77777777" w:rsidR="00AE7578" w:rsidRDefault="00AE7578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27845A82" w14:textId="5116E245" w:rsidR="005273D5" w:rsidRDefault="005273D5" w:rsidP="000A7C6B">
            <w:pPr>
              <w:rPr>
                <w:rStyle w:val="Strong"/>
              </w:rPr>
            </w:pPr>
          </w:p>
        </w:tc>
      </w:tr>
    </w:tbl>
    <w:p w14:paraId="2444DA4F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4403CE48" w14:textId="77777777" w:rsidTr="005B3D16">
        <w:tc>
          <w:tcPr>
            <w:tcW w:w="11016" w:type="dxa"/>
          </w:tcPr>
          <w:p w14:paraId="0077CEFC" w14:textId="556FDAC4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9156320"/>
            <w:r w:rsidR="00AE7578">
              <w:t>Connector Definitions</w:t>
            </w:r>
            <w:bookmarkEnd w:id="13"/>
          </w:p>
          <w:p w14:paraId="41BBBF27" w14:textId="3F286978" w:rsidR="00132707" w:rsidRDefault="00AE7578" w:rsidP="000A7C6B">
            <w:r>
              <w:t>No Data</w:t>
            </w:r>
          </w:p>
          <w:p w14:paraId="5AA1086B" w14:textId="75F34F53" w:rsidR="00EF37BF" w:rsidRPr="009C0A33" w:rsidRDefault="00EF37BF" w:rsidP="000A7C6B"/>
          <w:p w14:paraId="20FC6ED8" w14:textId="77777777" w:rsidR="000F2729" w:rsidRDefault="000F2729" w:rsidP="000A7C6B"/>
          <w:p w14:paraId="0F35100A" w14:textId="12371053" w:rsidR="00E12C21" w:rsidRDefault="00E12C21" w:rsidP="000A7C6B"/>
          <w:p w14:paraId="50006EAF" w14:textId="77777777" w:rsidR="00D72EE8" w:rsidRDefault="00D72EE8" w:rsidP="00D72EE8"/>
          <w:p w14:paraId="3BA303DE" w14:textId="657A0CA7" w:rsidR="00D72EE8" w:rsidRPr="009C0A33" w:rsidRDefault="00D72EE8" w:rsidP="00D72EE8"/>
          <w:p w14:paraId="5B862344" w14:textId="1E66568F" w:rsidR="00132707" w:rsidRDefault="00132707" w:rsidP="000A7C6B"/>
        </w:tc>
      </w:tr>
    </w:tbl>
    <w:p w14:paraId="610D6D2E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0CED281F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B22736C" w14:textId="2079A528" w:rsidR="00104BD8" w:rsidRDefault="00AE7578" w:rsidP="000A7C6B">
            <w:pPr>
              <w:pStyle w:val="Heading1"/>
            </w:pPr>
            <w:bookmarkStart w:id="14" w:name="_Toc219156321"/>
            <w:r>
              <w:t>Interaction Information</w:t>
            </w:r>
            <w:bookmarkEnd w:id="14"/>
          </w:p>
          <w:p w14:paraId="53B2DDC9" w14:textId="21802AED" w:rsidR="00104BD8" w:rsidRDefault="00AE7578" w:rsidP="000A7C6B">
            <w:r>
              <w:t>No Data</w:t>
            </w:r>
          </w:p>
          <w:p w14:paraId="3E7B7779" w14:textId="4E58D17B" w:rsidR="00104BD8" w:rsidRDefault="00104BD8" w:rsidP="000A7C6B">
            <w:pPr>
              <w:rPr>
                <w:rStyle w:val="A3"/>
              </w:rPr>
            </w:pPr>
          </w:p>
          <w:p w14:paraId="21A33320" w14:textId="77777777" w:rsidR="00104BD8" w:rsidRDefault="00104BD8" w:rsidP="000A7C6B"/>
        </w:tc>
      </w:tr>
    </w:tbl>
    <w:p w14:paraId="0128EA68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75B4C144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9B553A7" w14:textId="1F7C2440" w:rsidR="00A61A59" w:rsidRDefault="00AE7578" w:rsidP="000A7C6B">
            <w:pPr>
              <w:pStyle w:val="Heading1"/>
            </w:pPr>
            <w:bookmarkStart w:id="15" w:name="_Toc219156322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0C0596C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56E62A" w14:textId="7EA57C15" w:rsidR="00A9531D" w:rsidRDefault="00AE7578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C8BCF4" w14:textId="72BB2FE3" w:rsidR="00A9531D" w:rsidRDefault="00AE757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AE7578" w14:paraId="32F7AC4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FC18CA" w14:textId="62983039" w:rsidR="00AE7578" w:rsidRDefault="00AE7578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4FDDAB" w14:textId="037EE928" w:rsidR="00AE7578" w:rsidRDefault="00AE757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AE7578" w14:paraId="06E249C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12EA18" w14:textId="32345E49" w:rsidR="00AE7578" w:rsidRDefault="00AE7578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AB838C" w14:textId="1E11E2F3" w:rsidR="00AE7578" w:rsidRDefault="00AE757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AE7578" w14:paraId="7B8241E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C6B91B" w14:textId="4F27E595" w:rsidR="00AE7578" w:rsidRDefault="00AE7578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B7F6C2" w14:textId="489F5FDE" w:rsidR="00AE7578" w:rsidRDefault="00AE757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11.6625 mm</w:t>
                  </w:r>
                </w:p>
              </w:tc>
            </w:tr>
            <w:tr w:rsidR="00AE7578" w14:paraId="0C00237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7798E0" w14:textId="7C5DD077" w:rsidR="00AE7578" w:rsidRDefault="00AE7578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30B797" w14:textId="36135A92" w:rsidR="00AE7578" w:rsidRDefault="00AE757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8.18419 mm</w:t>
                  </w:r>
                </w:p>
              </w:tc>
            </w:tr>
            <w:tr w:rsidR="00AE7578" w14:paraId="579909F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9D5526" w14:textId="251F3965" w:rsidR="00AE7578" w:rsidRDefault="00AE7578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D86B4C" w14:textId="39E99F2C" w:rsidR="00AE7578" w:rsidRDefault="00AE757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4D76750F" w14:textId="77777777" w:rsidR="00690657" w:rsidRDefault="00690657" w:rsidP="00690657"/>
          <w:p w14:paraId="5475AAB2" w14:textId="3CB72A0B" w:rsidR="00A9531D" w:rsidRPr="00690657" w:rsidRDefault="00AE7578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5249AB7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225E3C" w14:textId="69770171" w:rsidR="007107BE" w:rsidRDefault="00AE7578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85E907" w14:textId="4B9DD953" w:rsidR="007107BE" w:rsidRDefault="00AE757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39638</w:t>
                  </w:r>
                </w:p>
              </w:tc>
            </w:tr>
            <w:tr w:rsidR="00AE7578" w14:paraId="75D921C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E43767" w14:textId="25F202AC" w:rsidR="00AE7578" w:rsidRDefault="00AE7578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2E49FB" w14:textId="505D54A1" w:rsidR="00AE7578" w:rsidRDefault="00AE757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19779</w:t>
                  </w:r>
                </w:p>
              </w:tc>
            </w:tr>
            <w:tr w:rsidR="00AE7578" w14:paraId="4B2BAAF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5207D0" w14:textId="654A3E9C" w:rsidR="00AE7578" w:rsidRDefault="00AE7578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02816B" w14:textId="6C50DD0E" w:rsidR="00AE7578" w:rsidRDefault="00AE757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29.951</w:t>
                  </w:r>
                </w:p>
              </w:tc>
            </w:tr>
            <w:tr w:rsidR="00AE7578" w14:paraId="3F4CAFB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B6935C" w14:textId="7BFE6788" w:rsidR="00AE7578" w:rsidRDefault="00AE7578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3FFFFE" w14:textId="69D6BB00" w:rsidR="00AE7578" w:rsidRDefault="00AE757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1.44</w:t>
                  </w:r>
                </w:p>
              </w:tc>
            </w:tr>
            <w:tr w:rsidR="00AE7578" w14:paraId="2C323A1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BF7B26" w14:textId="1DEA697B" w:rsidR="00AE7578" w:rsidRDefault="00AE7578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E42A28" w14:textId="44DD5C37" w:rsidR="00AE7578" w:rsidRDefault="00AE757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5.18</w:t>
                  </w:r>
                </w:p>
              </w:tc>
            </w:tr>
            <w:tr w:rsidR="00AE7578" w14:paraId="3A23367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A6B087" w14:textId="73ECD721" w:rsidR="00AE7578" w:rsidRDefault="00AE7578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CF0C99" w14:textId="600608C5" w:rsidR="00AE7578" w:rsidRDefault="00AE757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AE7578" w14:paraId="6D62BBE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664998" w14:textId="7FCED8EA" w:rsidR="00AE7578" w:rsidRDefault="00AE7578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2227EE" w14:textId="3D64871D" w:rsidR="00AE7578" w:rsidRDefault="00AE7578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00:00:04</w:t>
                  </w:r>
                </w:p>
              </w:tc>
            </w:tr>
            <w:tr w:rsidR="00AE7578" w14:paraId="1C5829F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C5BDDE" w14:textId="7D4F8D19" w:rsidR="00AE7578" w:rsidRDefault="00AE7578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11CFA7" w14:textId="77777777" w:rsidR="00AE7578" w:rsidRDefault="00AE7578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6BDC18EA" w14:textId="73FB1ECE" w:rsidR="00A61A59" w:rsidRPr="00F077CB" w:rsidRDefault="00A61A59" w:rsidP="000A7C6B"/>
        </w:tc>
      </w:tr>
    </w:tbl>
    <w:p w14:paraId="32673C13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01C5D020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D786DCF" w14:textId="50CB4C06" w:rsidR="002C53F9" w:rsidRDefault="00AE7578" w:rsidP="000A7C6B">
            <w:pPr>
              <w:pStyle w:val="Heading1"/>
            </w:pPr>
            <w:bookmarkStart w:id="16" w:name="_Toc219156323"/>
            <w:r>
              <w:t>Sensor Details</w:t>
            </w:r>
            <w:bookmarkEnd w:id="16"/>
          </w:p>
          <w:p w14:paraId="1EDF90E1" w14:textId="20337283" w:rsidR="002C53F9" w:rsidRPr="00F077CB" w:rsidRDefault="00AE7578" w:rsidP="00AE7578">
            <w:r>
              <w:t>No Data</w:t>
            </w:r>
          </w:p>
        </w:tc>
      </w:tr>
    </w:tbl>
    <w:p w14:paraId="1CCDFA93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488A1B59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25128D8F" w14:textId="18646E06" w:rsidR="005F5B79" w:rsidRDefault="00AE7578" w:rsidP="000A7C6B">
            <w:pPr>
              <w:pStyle w:val="Heading1"/>
            </w:pPr>
            <w:bookmarkStart w:id="17" w:name="_Toc219156324"/>
            <w:r>
              <w:lastRenderedPageBreak/>
              <w:t>Resultant Forces</w:t>
            </w:r>
            <w:bookmarkEnd w:id="17"/>
          </w:p>
          <w:p w14:paraId="53CD5B40" w14:textId="564F3E7D" w:rsidR="005F5B79" w:rsidRPr="000B04D4" w:rsidRDefault="00AE7578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7DDCA980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83277DA" w14:textId="2F405A2E" w:rsidR="005F5B79" w:rsidRDefault="00AE7578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32C9242" w14:textId="738FCCD0" w:rsidR="005F5B79" w:rsidRDefault="00AE757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FF399F6" w14:textId="54D1860B" w:rsidR="005F5B79" w:rsidRDefault="00AE757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F663DBF" w14:textId="13DF7FB4" w:rsidR="005F5B79" w:rsidRDefault="00AE757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05B97E4" w14:textId="558A9A21" w:rsidR="005F5B79" w:rsidRDefault="00AE757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4DEAE97" w14:textId="23C3CBFB" w:rsidR="005F5B79" w:rsidRDefault="00AE757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5D0D64DB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5F8924" w14:textId="52D054FA" w:rsidR="005F5B79" w:rsidRPr="004D2956" w:rsidRDefault="00AE7578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D1CE473" w14:textId="6EB14BBC" w:rsidR="005F5B79" w:rsidRPr="004D2956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874D65D" w14:textId="05103D0D" w:rsidR="005F5B79" w:rsidRPr="004D2956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3.8594e-05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550654F" w14:textId="0032E9F2" w:rsidR="005F5B79" w:rsidRPr="004D2956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657.529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84B5208" w14:textId="4147CFE3" w:rsidR="005F5B79" w:rsidRPr="004D2956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1.12057e-05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C96B794" w14:textId="297511C2" w:rsidR="005F5B79" w:rsidRPr="004D2956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657.529</w:t>
                  </w:r>
                </w:p>
              </w:tc>
            </w:tr>
          </w:tbl>
          <w:p w14:paraId="65E31952" w14:textId="5B183281" w:rsidR="005F5B79" w:rsidRPr="000B04D4" w:rsidRDefault="00AE7578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7D004E99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44F50FB" w14:textId="6D6AA500" w:rsidR="005F5B79" w:rsidRDefault="00AE7578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1E28022" w14:textId="7B9C46DB" w:rsidR="005F5B79" w:rsidRDefault="00AE757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95A4EBF" w14:textId="6DBE6CEE" w:rsidR="005F5B79" w:rsidRDefault="00AE757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88BF0A5" w14:textId="77E162A8" w:rsidR="005F5B79" w:rsidRDefault="00AE757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B9BD311" w14:textId="60AE0400" w:rsidR="005F5B79" w:rsidRDefault="00AE757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3FD06F2" w14:textId="3D173271" w:rsidR="005F5B79" w:rsidRDefault="00AE7578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0E710836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FD437E0" w14:textId="2F48E1D8" w:rsidR="005F5B79" w:rsidRPr="004D2956" w:rsidRDefault="00AE7578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B703C41" w14:textId="35572BD5" w:rsidR="005F5B79" w:rsidRPr="004D2956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BC46612" w14:textId="3D65E65D" w:rsidR="005F5B79" w:rsidRPr="004D2956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88CC649" w14:textId="1C92B601" w:rsidR="005F5B79" w:rsidRPr="004D2956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9FC134" w14:textId="0EDC5B08" w:rsidR="005F5B79" w:rsidRPr="004D2956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AC3A3D6" w14:textId="3DF6DC7D" w:rsidR="005F5B79" w:rsidRPr="004D2956" w:rsidRDefault="00AE7578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2154AD53" w14:textId="77777777" w:rsidR="005F5B79" w:rsidRDefault="005F5B79" w:rsidP="000A7C6B"/>
        </w:tc>
      </w:tr>
      <w:tr w:rsidR="005F5B79" w14:paraId="2CEE98AF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5480922" w14:textId="2DE9E895" w:rsidR="00C6072D" w:rsidRPr="000B04D4" w:rsidRDefault="00AE7578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08683397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7935B74" w14:textId="034ECB83" w:rsidR="00C6072D" w:rsidRDefault="00AE7578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B2865F5" w14:textId="7090A341" w:rsidR="00C6072D" w:rsidRDefault="00AE757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7DC224C" w14:textId="795DA9DE" w:rsidR="00C6072D" w:rsidRDefault="00AE757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31CA396" w14:textId="44C52DAD" w:rsidR="00C6072D" w:rsidRDefault="00AE757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CBC9394" w14:textId="10D4A638" w:rsidR="00C6072D" w:rsidRDefault="00AE757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9763F53" w14:textId="436E9C7F" w:rsidR="00C6072D" w:rsidRDefault="00AE7578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2E3429C6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08FD291" w14:textId="00E21D10" w:rsidR="00C6072D" w:rsidRPr="004D2956" w:rsidRDefault="00AE7578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88DCCAF" w14:textId="77D3D6B1" w:rsidR="00C6072D" w:rsidRPr="004D2956" w:rsidRDefault="00AE757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2F21E69" w14:textId="194AA3EF" w:rsidR="00C6072D" w:rsidRPr="004D2956" w:rsidRDefault="00AE757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1.83284e-05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D85448A" w14:textId="5B761CD7" w:rsidR="00C6072D" w:rsidRPr="004D2956" w:rsidRDefault="00AE757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-0.00140002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CA323ED" w14:textId="48F97255" w:rsidR="00C6072D" w:rsidRPr="004D2956" w:rsidRDefault="00AE757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-2.87592e-06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A5F1A5" w14:textId="05769A91" w:rsidR="00C6072D" w:rsidRPr="004D2956" w:rsidRDefault="00AE757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0.00140014</w:t>
                  </w:r>
                </w:p>
              </w:tc>
            </w:tr>
          </w:tbl>
          <w:p w14:paraId="22335AD0" w14:textId="547715CB" w:rsidR="00C6072D" w:rsidRPr="000B04D4" w:rsidRDefault="00AE7578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0192B9D2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72F94C9" w14:textId="4F0B23CA" w:rsidR="00C6072D" w:rsidRDefault="00AE7578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76BB7D6" w14:textId="1A09DE0A" w:rsidR="00C6072D" w:rsidRDefault="00AE757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A787E43" w14:textId="2E2920B9" w:rsidR="00C6072D" w:rsidRDefault="00AE757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B908AEE" w14:textId="602ECCAD" w:rsidR="00C6072D" w:rsidRDefault="00AE757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32ECE50" w14:textId="206329FB" w:rsidR="00C6072D" w:rsidRDefault="00AE757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5ADA4A9" w14:textId="4F4699EE" w:rsidR="00C6072D" w:rsidRDefault="00AE7578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44D3AC4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4EF5945" w14:textId="7968E5CE" w:rsidR="00C6072D" w:rsidRPr="004D2956" w:rsidRDefault="00AE7578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D409DD0" w14:textId="0797DCA2" w:rsidR="00C6072D" w:rsidRPr="004D2956" w:rsidRDefault="00AE757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2F2E93C" w14:textId="7AD912AC" w:rsidR="00C6072D" w:rsidRPr="004D2956" w:rsidRDefault="00AE757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BEA973C" w14:textId="7E6F030D" w:rsidR="00C6072D" w:rsidRPr="004D2956" w:rsidRDefault="00AE757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1B8BCFB" w14:textId="174E4060" w:rsidR="00C6072D" w:rsidRPr="004D2956" w:rsidRDefault="00AE757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36970B" w14:textId="628C1CE5" w:rsidR="00C6072D" w:rsidRPr="004D2956" w:rsidRDefault="00AE7578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5658EFA6" w14:textId="4B73EBD6" w:rsidR="005F5B79" w:rsidRDefault="005F5B79" w:rsidP="000A7C6B"/>
        </w:tc>
      </w:tr>
      <w:bookmarkEnd w:id="18"/>
      <w:bookmarkEnd w:id="19"/>
      <w:bookmarkEnd w:id="20"/>
    </w:tbl>
    <w:p w14:paraId="58644232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0EF1DBD7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5C0FBBA" w14:textId="2E7672B7" w:rsidR="0050542D" w:rsidRPr="00AE7578" w:rsidRDefault="00AE7578" w:rsidP="00AE7578">
            <w:pPr>
              <w:pStyle w:val="Heading1"/>
            </w:pPr>
            <w:bookmarkStart w:id="21" w:name="_Toc219156325"/>
            <w:r>
              <w:t>Beams</w:t>
            </w:r>
            <w:bookmarkEnd w:id="21"/>
          </w:p>
          <w:p w14:paraId="026C4724" w14:textId="0F33E249" w:rsidR="00EC2432" w:rsidRDefault="00AE7578" w:rsidP="00AE7578">
            <w:r>
              <w:rPr>
                <w:sz w:val="24"/>
                <w:szCs w:val="24"/>
              </w:rPr>
              <w:t>No Data</w:t>
            </w:r>
          </w:p>
        </w:tc>
      </w:tr>
    </w:tbl>
    <w:p w14:paraId="6F8B7D94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EC2432" w14:paraId="5284152F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55D89A1" w14:textId="505DF3A3" w:rsidR="00EC2432" w:rsidRDefault="00AE7578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9156326"/>
            <w:r>
              <w:lastRenderedPageBreak/>
              <w:t>Study Results</w:t>
            </w:r>
            <w:bookmarkEnd w:id="25"/>
          </w:p>
          <w:p w14:paraId="5F08D681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AE7578" w14:paraId="074066F9" w14:textId="77777777" w:rsidTr="00BC47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6FF71A" w14:textId="39241804" w:rsidR="00AE7578" w:rsidRDefault="00AE7578" w:rsidP="00AE7578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3676887" w14:textId="55A375E1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121D2D7" w14:textId="1B56DD6A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9A26D1B" w14:textId="2E0F3B38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E7578" w14:paraId="4DAC8653" w14:textId="77777777" w:rsidTr="00BC47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CBB20D8" w14:textId="06783644" w:rsidR="00AE7578" w:rsidRPr="004D2956" w:rsidRDefault="00AE7578" w:rsidP="00AE7578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1E7D5C3" w14:textId="78E414B4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3FC0116" w14:textId="77777777" w:rsidR="00AE7578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760064C4" w14:textId="55C29975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EC5CEFF" w14:textId="77777777" w:rsidR="00AE7578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9.088e-04mm</w:t>
                  </w:r>
                </w:p>
                <w:p w14:paraId="0826A59F" w14:textId="75A2E307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25479</w:t>
                  </w:r>
                </w:p>
              </w:tc>
            </w:tr>
            <w:tr w:rsidR="00AE7578" w14:paraId="7ACD22FC" w14:textId="77777777" w:rsidTr="00BC474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EA9F584" w14:textId="7D42A2A7" w:rsidR="00AE7578" w:rsidRDefault="00AE7578" w:rsidP="00AE7578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066DB7B" wp14:editId="172DEC3D">
                        <wp:extent cx="6646545" cy="3351530"/>
                        <wp:effectExtent l="0" t="0" r="1905" b="127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51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93CC137" w14:textId="6FDC0C2D" w:rsidR="00AE7578" w:rsidRPr="004D2956" w:rsidRDefault="00AE7578" w:rsidP="00AE757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hopper2-Static 1-Displacement-Displacement1</w:t>
                  </w:r>
                </w:p>
              </w:tc>
            </w:tr>
          </w:tbl>
          <w:p w14:paraId="20AE7C78" w14:textId="77777777" w:rsidR="00AE7578" w:rsidRDefault="00AE7578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AE7578" w14:paraId="0CE4A297" w14:textId="77777777" w:rsidTr="00BC47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0972BFE" w14:textId="1A8297CD" w:rsidR="00AE7578" w:rsidRDefault="00AE7578" w:rsidP="00AE7578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7F8CF0" w14:textId="4E724EBC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24E889C" w14:textId="3CFBDED8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9DBB612" w14:textId="27A86C6F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E7578" w14:paraId="3F8FBE89" w14:textId="77777777" w:rsidTr="00BC47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A3E2A5C" w14:textId="6094FE2F" w:rsidR="00AE7578" w:rsidRPr="004D2956" w:rsidRDefault="00AE7578" w:rsidP="00AE7578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DEBEB67" w14:textId="3D3BCABE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035E154" w14:textId="77777777" w:rsidR="00AE7578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9.452e+03N/m^2</w:t>
                  </w:r>
                </w:p>
                <w:p w14:paraId="5EB2C268" w14:textId="7E120AA9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9091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EF6085E" w14:textId="77777777" w:rsidR="00AE7578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2.296e+06N/m^2</w:t>
                  </w:r>
                </w:p>
                <w:p w14:paraId="0AD8F084" w14:textId="2FABD90A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10760</w:t>
                  </w:r>
                </w:p>
              </w:tc>
            </w:tr>
            <w:tr w:rsidR="00AE7578" w14:paraId="0E976875" w14:textId="77777777" w:rsidTr="00BC474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88D6BA9" w14:textId="14F97E75" w:rsidR="00AE7578" w:rsidRDefault="00AE7578" w:rsidP="00AE7578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2751649" wp14:editId="63D5ABD5">
                        <wp:extent cx="6646545" cy="3351530"/>
                        <wp:effectExtent l="0" t="0" r="1905" b="127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51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67D65C" w14:textId="1140535C" w:rsidR="00AE7578" w:rsidRPr="004D2956" w:rsidRDefault="00AE7578" w:rsidP="00AE757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hopper2-Static 1-Stress-Stress1</w:t>
                  </w:r>
                </w:p>
              </w:tc>
            </w:tr>
          </w:tbl>
          <w:p w14:paraId="3E299DC7" w14:textId="77777777" w:rsidR="00AE7578" w:rsidRDefault="00AE7578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1"/>
              <w:gridCol w:w="3285"/>
              <w:gridCol w:w="2240"/>
              <w:gridCol w:w="2209"/>
            </w:tblGrid>
            <w:tr w:rsidR="00AE7578" w14:paraId="23B892D2" w14:textId="77777777" w:rsidTr="00BC47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B3BE67D" w14:textId="597FAEE5" w:rsidR="00AE7578" w:rsidRDefault="00AE7578" w:rsidP="00AE7578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40625CC" w14:textId="59B21A43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AE4DB86" w14:textId="2A2D9E66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8C68A67" w14:textId="4D581CF8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E7578" w14:paraId="47E82199" w14:textId="77777777" w:rsidTr="00BC47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AE5505C" w14:textId="13CFF3B0" w:rsidR="00AE7578" w:rsidRPr="004D2956" w:rsidRDefault="00AE7578" w:rsidP="00AE7578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A48E3F7" w14:textId="2996461C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A1368C0" w14:textId="77777777" w:rsidR="00AE7578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90.056</w:t>
                  </w:r>
                </w:p>
                <w:p w14:paraId="695E4F06" w14:textId="15A651F0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10760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FA9AEF2" w14:textId="77777777" w:rsidR="00AE7578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21,878.701</w:t>
                  </w:r>
                </w:p>
                <w:p w14:paraId="620A8047" w14:textId="2BA98069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9091</w:t>
                  </w:r>
                </w:p>
              </w:tc>
            </w:tr>
            <w:tr w:rsidR="00AE7578" w14:paraId="4F782117" w14:textId="77777777" w:rsidTr="00BC474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F5DC373" w14:textId="29EEC91C" w:rsidR="00AE7578" w:rsidRDefault="00AE7578" w:rsidP="00AE7578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8A60E63" wp14:editId="1B1A87BA">
                        <wp:extent cx="6646545" cy="3351530"/>
                        <wp:effectExtent l="0" t="0" r="1905" b="127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51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B1FD697" w14:textId="1895DC23" w:rsidR="00AE7578" w:rsidRPr="004D2956" w:rsidRDefault="00AE7578" w:rsidP="00AE757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hopper2-Static 1-Factor of Safety-Factor of Safety1</w:t>
                  </w:r>
                </w:p>
              </w:tc>
            </w:tr>
          </w:tbl>
          <w:p w14:paraId="47E316FC" w14:textId="77777777" w:rsidR="00AE7578" w:rsidRDefault="00AE7578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70"/>
              <w:gridCol w:w="3350"/>
              <w:gridCol w:w="2240"/>
              <w:gridCol w:w="2145"/>
            </w:tblGrid>
            <w:tr w:rsidR="00AE7578" w14:paraId="2C8E46AC" w14:textId="77777777" w:rsidTr="00BC47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92C0F9" w14:textId="2F2D9FE4" w:rsidR="00AE7578" w:rsidRDefault="00AE7578" w:rsidP="00AE7578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701FB3A" w14:textId="4CE00122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20FDA21" w14:textId="1722B0F7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52FF9C8" w14:textId="75EFF19A" w:rsidR="00AE7578" w:rsidRDefault="00AE7578" w:rsidP="00AE757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E7578" w14:paraId="5485697A" w14:textId="77777777" w:rsidTr="00BC47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93A063B" w14:textId="5C60840A" w:rsidR="00AE7578" w:rsidRPr="004D2956" w:rsidRDefault="00AE7578" w:rsidP="00AE7578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20DE5CA" w14:textId="58D1E995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17FA45F" w14:textId="77777777" w:rsidR="00AE7578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4.278e-08</w:t>
                  </w:r>
                </w:p>
                <w:p w14:paraId="1A3566DA" w14:textId="28D1ADE0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9091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A8C98E4" w14:textId="77777777" w:rsidR="00AE7578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1.039e-05</w:t>
                  </w:r>
                </w:p>
                <w:p w14:paraId="0DB78567" w14:textId="6ED22284" w:rsidR="00AE7578" w:rsidRPr="004D2956" w:rsidRDefault="00AE7578" w:rsidP="00AE75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10760</w:t>
                  </w:r>
                </w:p>
              </w:tc>
            </w:tr>
            <w:tr w:rsidR="00AE7578" w14:paraId="36A2DAE4" w14:textId="77777777" w:rsidTr="00BC474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D2C5BD8" w14:textId="45988C0C" w:rsidR="00AE7578" w:rsidRDefault="00AE7578" w:rsidP="00AE7578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841716B" wp14:editId="6E8262F0">
                        <wp:extent cx="6646545" cy="3351530"/>
                        <wp:effectExtent l="0" t="0" r="1905" b="127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46545" cy="3351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CC1DDF" w14:textId="4A5BEC7F" w:rsidR="00AE7578" w:rsidRPr="004D2956" w:rsidRDefault="00AE7578" w:rsidP="00AE757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hopper2-Static 1-Strain-Strain1</w:t>
                  </w:r>
                </w:p>
              </w:tc>
            </w:tr>
          </w:tbl>
          <w:p w14:paraId="133E2F13" w14:textId="77777777" w:rsidR="00AE7578" w:rsidRPr="000B04D4" w:rsidRDefault="00AE7578" w:rsidP="000A7C6B"/>
          <w:bookmarkEnd w:id="22"/>
          <w:bookmarkEnd w:id="23"/>
          <w:bookmarkEnd w:id="24"/>
          <w:p w14:paraId="6FB3745D" w14:textId="2CD87C49" w:rsidR="00EC2432" w:rsidRDefault="00EC2432" w:rsidP="000A7C6B"/>
        </w:tc>
      </w:tr>
    </w:tbl>
    <w:p w14:paraId="302DA097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7"/>
      </w:tblGrid>
      <w:tr w:rsidR="000B1701" w14:paraId="10807316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319D156" w14:textId="75DF3827" w:rsidR="000B1701" w:rsidRDefault="00AE7578" w:rsidP="00AE7578">
            <w:pPr>
              <w:pStyle w:val="Heading1"/>
            </w:pPr>
            <w:bookmarkStart w:id="26" w:name="_Toc219156327"/>
            <w:r>
              <w:lastRenderedPageBreak/>
              <w:t>Conclusion</w:t>
            </w:r>
            <w:bookmarkEnd w:id="26"/>
          </w:p>
        </w:tc>
      </w:tr>
    </w:tbl>
    <w:p w14:paraId="00F3C6EA" w14:textId="5E3C9738" w:rsidR="00AC3438" w:rsidRPr="00AC3438" w:rsidRDefault="00AC3438" w:rsidP="00AE7578"/>
    <w:sectPr w:rsidR="00AC3438" w:rsidRPr="00AC3438" w:rsidSect="00AE7578">
      <w:footerReference w:type="default" r:id="rId17"/>
      <w:footerReference w:type="first" r:id="rId18"/>
      <w:pgSz w:w="11907" w:h="1683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F44C2" w14:textId="77777777" w:rsidR="00AE7578" w:rsidRDefault="00AE7578" w:rsidP="00F25CD7">
      <w:pPr>
        <w:spacing w:after="0" w:line="240" w:lineRule="auto"/>
      </w:pPr>
      <w:r>
        <w:separator/>
      </w:r>
    </w:p>
  </w:endnote>
  <w:endnote w:type="continuationSeparator" w:id="0">
    <w:p w14:paraId="0CB5E44C" w14:textId="77777777" w:rsidR="00AE7578" w:rsidRDefault="00AE7578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1"/>
      <w:gridCol w:w="3768"/>
      <w:gridCol w:w="4350"/>
      <w:gridCol w:w="528"/>
    </w:tblGrid>
    <w:tr w:rsidR="00FD315C" w14:paraId="5F022930" w14:textId="77777777" w:rsidTr="003E1AE9">
      <w:tc>
        <w:tcPr>
          <w:tcW w:w="867" w:type="pct"/>
        </w:tcPr>
        <w:p w14:paraId="13072789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4A5B0CF" wp14:editId="537CB88F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14848040" w14:textId="42BC163E" w:rsidR="00FD315C" w:rsidRDefault="00AE7578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3A38C3AF" w14:textId="6993E27F" w:rsidR="00FD315C" w:rsidRDefault="00AE7578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hopper2</w:t>
          </w:r>
        </w:p>
      </w:tc>
      <w:tc>
        <w:tcPr>
          <w:tcW w:w="0" w:type="auto"/>
          <w:vAlign w:val="bottom"/>
        </w:tcPr>
        <w:p w14:paraId="2EB7DF66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70F30E2C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283864A0" w14:textId="77777777" w:rsidTr="00BF0BC4">
      <w:tc>
        <w:tcPr>
          <w:tcW w:w="1908" w:type="dxa"/>
        </w:tcPr>
        <w:p w14:paraId="41E68100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2C12B1A" wp14:editId="779F6686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42EFC23A" w14:textId="4220D75A" w:rsidR="00FD315C" w:rsidRDefault="00AE7578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02FB1420" w14:textId="71B7F265" w:rsidR="00FD315C" w:rsidRDefault="00AE7578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hopper2</w:t>
          </w:r>
        </w:p>
      </w:tc>
      <w:tc>
        <w:tcPr>
          <w:tcW w:w="360" w:type="dxa"/>
          <w:vAlign w:val="bottom"/>
        </w:tcPr>
        <w:p w14:paraId="753FB60F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16790C65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43A2A" w14:textId="77777777" w:rsidR="00AE7578" w:rsidRDefault="00AE7578" w:rsidP="00F25CD7">
      <w:pPr>
        <w:spacing w:after="0" w:line="240" w:lineRule="auto"/>
      </w:pPr>
      <w:r>
        <w:separator/>
      </w:r>
    </w:p>
  </w:footnote>
  <w:footnote w:type="continuationSeparator" w:id="0">
    <w:p w14:paraId="1E75F55F" w14:textId="77777777" w:rsidR="00AE7578" w:rsidRDefault="00AE7578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78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0E5F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E7578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D91D"/>
  <w15:docId w15:val="{6616D115-0F67-41B0-AC66-0527A0288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0</TotalTime>
  <Pages>9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user1</dc:creator>
  <cp:lastModifiedBy>user1</cp:lastModifiedBy>
  <cp:revision>1</cp:revision>
  <dcterms:created xsi:type="dcterms:W3CDTF">2026-01-13T08:24:00Z</dcterms:created>
  <dcterms:modified xsi:type="dcterms:W3CDTF">2026-01-13T08:24:00Z</dcterms:modified>
</cp:coreProperties>
</file>