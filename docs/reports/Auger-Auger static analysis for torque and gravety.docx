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41DE52EF" w14:textId="77777777" w:rsidTr="00A43A5B">
        <w:trPr>
          <w:cantSplit/>
          <w:trHeight w:val="4488"/>
        </w:trPr>
        <w:tc>
          <w:tcPr>
            <w:tcW w:w="6285" w:type="dxa"/>
          </w:tcPr>
          <w:p w14:paraId="7E731890" w14:textId="049C5B3A" w:rsidR="00F448BC" w:rsidRDefault="00A043C1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647BB6" wp14:editId="7CA11DBF">
                  <wp:extent cx="3853815" cy="1895475"/>
                  <wp:effectExtent l="0" t="0" r="0" b="952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0600C475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20823DE8" w14:textId="0CC2F018" w:rsidR="00B77317" w:rsidRPr="00CD1539" w:rsidRDefault="00A043C1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Auger</w:t>
                  </w:r>
                  <w:proofErr w:type="gramEnd"/>
                </w:p>
                <w:p w14:paraId="3F8DAED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9796BD6" w14:textId="7D05E473" w:rsidR="00B77317" w:rsidRPr="00CD1539" w:rsidRDefault="00A043C1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April 9,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022AC2A5" w14:textId="07A535D7" w:rsidR="00B77317" w:rsidRPr="00CD1539" w:rsidRDefault="00A043C1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static analysis</w:t>
                  </w:r>
                </w:p>
                <w:p w14:paraId="3D79D583" w14:textId="19CF9D39" w:rsidR="00B77317" w:rsidRPr="006A441F" w:rsidRDefault="00A043C1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61E354D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667D7A05" w14:textId="487A35C5" w:rsidR="00B77317" w:rsidRDefault="00A043C1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E40DE49" w14:textId="7CDAF186" w:rsidR="00A043C1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6627302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_Toc226627302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1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9C7EF7" w14:textId="6B8E69E6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3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Assumptions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_Toc226627303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2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BFD1E1" w14:textId="73D4F6BE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4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_Toc226627304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2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0E359DC" w14:textId="53DEE132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5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_Toc226627305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3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CFB44CE" w14:textId="3F820C29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6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_Toc226627306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3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8B84A7" w14:textId="151422FC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7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_Toc226627307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4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6CD123" w14:textId="40B3B356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8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_Toc226627308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4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9FF6B8" w14:textId="4AD2EA02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09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_Toc226627309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5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C8C3DC" w14:textId="6E6A9A09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0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_Toc226627310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5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60ED904" w14:textId="5A4C8596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1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_Toc226627311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5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A83F4E" w14:textId="53D4E940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2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_Toc226627312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5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914670" w14:textId="206F5F0E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3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_Toc226627313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6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480BE1" w14:textId="3658D6B7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4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Beams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_Toc226627314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6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9FCA4BD" w14:textId="5C1F2F04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5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_Toc226627315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7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488CA6" w14:textId="5A60EFBA" w:rsidR="00A043C1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27316" w:history="1">
                        <w:r w:rsidR="00A043C1" w:rsidRPr="009954FD">
                          <w:rPr>
                            <w:rStyle w:val="Hyperlink"/>
                            <w:noProof/>
                          </w:rPr>
                          <w:t>Conclusion</w:t>
                        </w:r>
                        <w:r w:rsidR="00A043C1">
                          <w:rPr>
                            <w:noProof/>
                            <w:webHidden/>
                          </w:rPr>
                          <w:tab/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043C1">
                          <w:rPr>
                            <w:noProof/>
                            <w:webHidden/>
                          </w:rPr>
                          <w:instrText xml:space="preserve"> PAGEREF _Toc226627316 \h </w:instrText>
                        </w:r>
                        <w:r w:rsidR="00A043C1">
                          <w:rPr>
                            <w:noProof/>
                            <w:webHidden/>
                          </w:rPr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D62ED">
                          <w:rPr>
                            <w:noProof/>
                            <w:webHidden/>
                          </w:rPr>
                          <w:t>9</w:t>
                        </w:r>
                        <w:r w:rsidR="00A043C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BEF086" w14:textId="464899A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FEF7EC0" w14:textId="77777777" w:rsidR="00F448BC" w:rsidRDefault="00F448BC" w:rsidP="00A5373F"/>
        </w:tc>
      </w:tr>
      <w:tr w:rsidR="00F448BC" w14:paraId="15B38519" w14:textId="77777777" w:rsidTr="00BE081A">
        <w:trPr>
          <w:cantSplit/>
          <w:trHeight w:val="3924"/>
        </w:trPr>
        <w:tc>
          <w:tcPr>
            <w:tcW w:w="6285" w:type="dxa"/>
          </w:tcPr>
          <w:p w14:paraId="092063BC" w14:textId="7002E3B3" w:rsidR="00C27B5D" w:rsidRDefault="00A043C1" w:rsidP="00C27B5D">
            <w:pPr>
              <w:pStyle w:val="Heading1"/>
            </w:pPr>
            <w:bookmarkStart w:id="0" w:name="_Toc226627302"/>
            <w:r>
              <w:t>Description</w:t>
            </w:r>
            <w:bookmarkEnd w:id="0"/>
          </w:p>
          <w:p w14:paraId="3A9ECCA8" w14:textId="51FFB3A9" w:rsidR="00F448BC" w:rsidRPr="00E65D6E" w:rsidRDefault="00A043C1" w:rsidP="00FF408C">
            <w:r>
              <w:t>No Data</w:t>
            </w:r>
          </w:p>
        </w:tc>
        <w:tc>
          <w:tcPr>
            <w:tcW w:w="4713" w:type="dxa"/>
            <w:vMerge/>
          </w:tcPr>
          <w:p w14:paraId="791E2D0F" w14:textId="77777777" w:rsidR="00F448BC" w:rsidRPr="00A33AA4" w:rsidRDefault="00F448BC" w:rsidP="00840CC7">
            <w:pPr>
              <w:pStyle w:val="TOC3"/>
            </w:pPr>
          </w:p>
        </w:tc>
      </w:tr>
    </w:tbl>
    <w:p w14:paraId="2305D23F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10A0555" w14:textId="77777777" w:rsidTr="00DD03CF">
        <w:tc>
          <w:tcPr>
            <w:tcW w:w="11016" w:type="dxa"/>
          </w:tcPr>
          <w:p w14:paraId="315F7D46" w14:textId="5A783D5A" w:rsidR="00343025" w:rsidRDefault="00A043C1" w:rsidP="00343025">
            <w:pPr>
              <w:pStyle w:val="Heading1"/>
            </w:pPr>
            <w:bookmarkStart w:id="1" w:name="_Toc226627303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068680DB" w14:textId="54CEF3C8" w:rsidR="00A96F2C" w:rsidRDefault="00A96F2C" w:rsidP="00A96F2C"/>
        </w:tc>
      </w:tr>
    </w:tbl>
    <w:p w14:paraId="287B7B6D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08C8ECE2" w14:textId="77777777" w:rsidTr="00ED5A01">
        <w:tc>
          <w:tcPr>
            <w:tcW w:w="11016" w:type="dxa"/>
          </w:tcPr>
          <w:p w14:paraId="243ACDA8" w14:textId="008D3C85" w:rsidR="00FF408C" w:rsidRDefault="00A043C1" w:rsidP="00FF408C">
            <w:pPr>
              <w:pStyle w:val="Heading1"/>
            </w:pPr>
            <w:bookmarkStart w:id="5" w:name="_Toc226627304"/>
            <w:r>
              <w:t>Model Information</w:t>
            </w:r>
            <w:bookmarkEnd w:id="5"/>
          </w:p>
          <w:p w14:paraId="7EF05D53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2BA1EEC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3CA4E672" w14:textId="77777777" w:rsidTr="00077EA0">
                    <w:tc>
                      <w:tcPr>
                        <w:tcW w:w="8640" w:type="dxa"/>
                      </w:tcPr>
                      <w:p w14:paraId="66393B4D" w14:textId="14EAD396" w:rsidR="00077EA0" w:rsidRDefault="00A043C1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FC3F125" wp14:editId="612427DA">
                              <wp:extent cx="5349240" cy="2630805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6308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D29655A" w14:textId="3D9592A7" w:rsidR="00C16188" w:rsidRDefault="00A043C1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</w:t>
                  </w:r>
                </w:p>
                <w:p w14:paraId="5822018A" w14:textId="4CB0283B" w:rsidR="00C16188" w:rsidRDefault="00A043C1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3ECC590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52852F" w14:textId="474F5601" w:rsidR="00C16188" w:rsidRPr="0044448A" w:rsidRDefault="00A043C1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2A6649C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814707" w14:textId="18313012" w:rsidR="00C16188" w:rsidRDefault="00A043C1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8EA252" w14:textId="5B72DF9C" w:rsidR="00C16188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F60845" w14:textId="57A21AC4" w:rsidR="00C16188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5A808CB" w14:textId="2047EBAD" w:rsidR="00C16188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524275D7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128748A" w14:textId="7A8C4133" w:rsidR="00C16188" w:rsidRDefault="00A043C1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Fillet18</w:t>
                  </w:r>
                </w:p>
                <w:p w14:paraId="780B9C89" w14:textId="06EB1E33" w:rsidR="004B3022" w:rsidRPr="0044448A" w:rsidRDefault="00A043C1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4F22E92" wp14:editId="4216B817">
                        <wp:extent cx="1562735" cy="76835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68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0811BC4" w14:textId="45D46C67" w:rsidR="00C16188" w:rsidRPr="0044448A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2B2C714" w14:textId="77777777" w:rsidR="00A043C1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Mass:1.17609 kg</w:t>
                  </w:r>
                </w:p>
                <w:p w14:paraId="1B5553E2" w14:textId="77777777" w:rsidR="00A043C1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Volume:0.00014702 m^3</w:t>
                  </w:r>
                </w:p>
                <w:p w14:paraId="4914B231" w14:textId="77777777" w:rsidR="00A043C1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Density:7,999.56 kg/m^3</w:t>
                  </w:r>
                </w:p>
                <w:p w14:paraId="67B5B0E3" w14:textId="77777777" w:rsidR="00A043C1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Weight:11.5257 N</w:t>
                  </w:r>
                </w:p>
                <w:p w14:paraId="241332E7" w14:textId="3A04DD97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5807B2F" w14:textId="77777777" w:rsidR="00A043C1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C:\Graduation graduate\Auger Filler of Powder VFFS\2. The second stage\AUGER FILLER SYSTEM\analysis\solidworks analysis\Auger analysis\Auger.SLDPRT</w:t>
                  </w:r>
                </w:p>
                <w:p w14:paraId="0F9495C6" w14:textId="6D028766" w:rsidR="00C16188" w:rsidRPr="0044448A" w:rsidRDefault="00A043C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 9 11:38:58 2026</w:t>
                  </w:r>
                </w:p>
              </w:tc>
            </w:tr>
          </w:tbl>
          <w:p w14:paraId="25B41651" w14:textId="35E17D2E" w:rsidR="00FF408C" w:rsidRDefault="00FF408C" w:rsidP="00A96F2C"/>
        </w:tc>
      </w:tr>
    </w:tbl>
    <w:p w14:paraId="1F344A35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1BCCB67F" w14:textId="77777777" w:rsidTr="005E294F">
        <w:tc>
          <w:tcPr>
            <w:tcW w:w="11016" w:type="dxa"/>
          </w:tcPr>
          <w:p w14:paraId="340F9E42" w14:textId="69016776" w:rsidR="00B35001" w:rsidRPr="00B35001" w:rsidRDefault="00A043C1" w:rsidP="00B35001">
            <w:pPr>
              <w:pStyle w:val="Heading1"/>
            </w:pPr>
            <w:bookmarkStart w:id="6" w:name="_Toc226627305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41"/>
              <w:gridCol w:w="5164"/>
            </w:tblGrid>
            <w:tr w:rsidR="00B35001" w14:paraId="577854E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371CFF" w14:textId="56F7FA59" w:rsidR="00B35001" w:rsidRDefault="00A043C1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60465E" w14:textId="3B748735" w:rsidR="00B3500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Auger static analysis</w:t>
                  </w:r>
                </w:p>
              </w:tc>
            </w:tr>
            <w:tr w:rsidR="00A043C1" w14:paraId="13F2FAD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6D5619" w14:textId="6B8E83B0" w:rsidR="00A043C1" w:rsidRDefault="00A043C1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8CCF20" w14:textId="555EF8DD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A043C1" w14:paraId="50B1C2C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3037C0" w14:textId="4E8A9E04" w:rsidR="00A043C1" w:rsidRDefault="00A043C1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D7890D" w14:textId="36DCE91A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043C1" w14:paraId="3FAA389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F72CD9" w14:textId="0048FB0E" w:rsidR="00A043C1" w:rsidRDefault="00A043C1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8064DD" w14:textId="0AD3FC8A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043C1" w14:paraId="73F8A42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91433C" w14:textId="24BE2797" w:rsidR="00A043C1" w:rsidRDefault="00A043C1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CD3860" w14:textId="2E0180FB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A043C1" w14:paraId="67D102A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4D04B9" w14:textId="585F0AF1" w:rsidR="00A043C1" w:rsidRDefault="00A043C1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BAF835" w14:textId="5133B6B0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A043C1" w14:paraId="28EEAE0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FFD9D5" w14:textId="679637B3" w:rsidR="00A043C1" w:rsidRDefault="00A043C1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54B69F" w14:textId="08E3B7FB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0C2B966B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D64E87" w14:textId="7F362E21" w:rsidR="00A043C1" w:rsidRDefault="00A043C1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8F8D46" w14:textId="5C94AF15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043C1" w14:paraId="0C2E892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91091A" w14:textId="704F9625" w:rsidR="00A043C1" w:rsidRDefault="00A043C1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170BDB" w14:textId="383FFD82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20CA8F7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F0FCDD" w14:textId="15ED72FD" w:rsidR="00A043C1" w:rsidRDefault="00A043C1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2197D5" w14:textId="51610955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7849623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30DDCE" w14:textId="324A2D3A" w:rsidR="00A043C1" w:rsidRDefault="00A043C1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BA0B1F" w14:textId="62B5E21C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092D33D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AC325C" w14:textId="262AE67F" w:rsidR="00A043C1" w:rsidRDefault="00A043C1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14CDF0" w14:textId="56D967BC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043C1" w14:paraId="5B25E1A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2B4542" w14:textId="574DE53D" w:rsidR="00A043C1" w:rsidRDefault="00A043C1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0CA515" w14:textId="62603BF6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7206AED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5859AD" w14:textId="056D7A0C" w:rsidR="00A043C1" w:rsidRDefault="00A043C1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753888" w14:textId="53EFC40C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043C1" w14:paraId="1C6E496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53DF78" w14:textId="4E032998" w:rsidR="00A043C1" w:rsidRDefault="00A043C1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B0EC84" w14:textId="6A5F8DFF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540E32D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BCC777" w14:textId="3FC23049" w:rsidR="00A043C1" w:rsidRDefault="00A043C1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3CD6ED" w14:textId="17C33EDB" w:rsidR="00A043C1" w:rsidRDefault="00A043C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043C1" w14:paraId="3A743A9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4C0B91" w14:textId="17F79B81" w:rsidR="00A043C1" w:rsidRDefault="00A043C1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6471F3" w14:textId="11155AA4" w:rsidR="00A043C1" w:rsidRDefault="00A043C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(C:\Graduation graduate\Auger Filler of Powder VFFS\2. The second stage\AUGER FILLER SYSTEM\analysis\</w:t>
                  </w:r>
                  <w:proofErr w:type="spellStart"/>
                  <w:r>
                    <w:t>solidworks</w:t>
                  </w:r>
                  <w:proofErr w:type="spellEnd"/>
                  <w:r>
                    <w:t xml:space="preserve"> analysis\Auger analysis)</w:t>
                  </w:r>
                </w:p>
              </w:tc>
            </w:tr>
          </w:tbl>
          <w:p w14:paraId="2503BF40" w14:textId="5E76C087" w:rsidR="005E294F" w:rsidRDefault="005E294F" w:rsidP="00A96F2C"/>
        </w:tc>
      </w:tr>
      <w:bookmarkEnd w:id="2"/>
      <w:bookmarkEnd w:id="3"/>
      <w:bookmarkEnd w:id="4"/>
    </w:tbl>
    <w:p w14:paraId="1781DB1D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0DC03448" w14:textId="77777777" w:rsidTr="00E80CD9">
        <w:tc>
          <w:tcPr>
            <w:tcW w:w="11016" w:type="dxa"/>
          </w:tcPr>
          <w:p w14:paraId="6BBFAB1E" w14:textId="773E873A" w:rsidR="00F33129" w:rsidRPr="00B35001" w:rsidRDefault="00A043C1" w:rsidP="000A7C6B">
            <w:pPr>
              <w:pStyle w:val="Heading1"/>
            </w:pPr>
            <w:bookmarkStart w:id="7" w:name="_Toc226627306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4E98D62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1497F5" w14:textId="2A8657D6" w:rsidR="00F33129" w:rsidRDefault="00A043C1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1667CC" w14:textId="1AD32FF1" w:rsidR="00F33129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A043C1" w14:paraId="5AD60C5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4B58A7" w14:textId="60A45C5D" w:rsidR="00A043C1" w:rsidRDefault="00A043C1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94C1A7" w14:textId="1C78582B" w:rsidR="00A043C1" w:rsidRDefault="00A043C1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A043C1" w14:paraId="72ED95F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B7B533" w14:textId="1FA04C14" w:rsidR="00A043C1" w:rsidRDefault="00A043C1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AF4B6E" w14:textId="6393593B" w:rsidR="00A043C1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A043C1" w14:paraId="159FF9E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E811B2" w14:textId="35420E4C" w:rsidR="00A043C1" w:rsidRDefault="00A043C1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FBD179" w14:textId="422B401E" w:rsidR="00A043C1" w:rsidRDefault="00A043C1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A043C1" w14:paraId="64DB3C9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17E088" w14:textId="49B0F6A0" w:rsidR="00A043C1" w:rsidRDefault="00A043C1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0DA762" w14:textId="24F23CAE" w:rsidR="00A043C1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E7A8801" w14:textId="6026FA6B" w:rsidR="00F33129" w:rsidRDefault="00F33129" w:rsidP="000A7C6B"/>
        </w:tc>
      </w:tr>
    </w:tbl>
    <w:p w14:paraId="21A25E30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3075E3B" w14:textId="77777777" w:rsidTr="005273D5">
        <w:trPr>
          <w:trHeight w:val="4158"/>
        </w:trPr>
        <w:tc>
          <w:tcPr>
            <w:tcW w:w="11136" w:type="dxa"/>
          </w:tcPr>
          <w:p w14:paraId="6D041B78" w14:textId="0C46FA4C" w:rsidR="00E80CD9" w:rsidRPr="00AC3438" w:rsidRDefault="00A043C1" w:rsidP="000A7C6B">
            <w:pPr>
              <w:pStyle w:val="Heading1"/>
            </w:pPr>
            <w:bookmarkStart w:id="8" w:name="_Toc226627307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2A65B42D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9EC819" w14:textId="177B17AD" w:rsidR="00E80CD9" w:rsidRPr="003E6C57" w:rsidRDefault="00A043C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6F4A83" w14:textId="2BAF9A44" w:rsidR="00E80CD9" w:rsidRPr="003E6C57" w:rsidRDefault="00A043C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8A5EDA" w14:textId="34941D6C" w:rsidR="00E80CD9" w:rsidRPr="003E6C57" w:rsidRDefault="00A043C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6A8F8B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ABDFA3E" w14:textId="74423813" w:rsidR="00E80CD9" w:rsidRPr="00577134" w:rsidRDefault="00A043C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B6E18D4" wp14:editId="205398B9">
                        <wp:extent cx="1904365" cy="936625"/>
                        <wp:effectExtent l="0" t="0" r="635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36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EB8834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35D27A" w14:textId="7AA5D4BE" w:rsidR="00E80CD9" w:rsidRPr="00BE6656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D83D67" w14:textId="04A644E9" w:rsidR="00E80CD9" w:rsidRPr="00BE6656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A043C1" w:rsidRPr="00577134" w14:paraId="657A71B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D4FBBF" w14:textId="256A5E71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CA7F18" w14:textId="7CB5D569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043C1" w:rsidRPr="00577134" w14:paraId="0EF9524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F440DB" w14:textId="0DD716BD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68DD29" w14:textId="0F8FFE12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A043C1" w:rsidRPr="00577134" w14:paraId="532851F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EC47DD" w14:textId="4CDE1327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8D9F63" w14:textId="7E919A81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A043C1" w:rsidRPr="00577134" w14:paraId="2675EE6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30CC71" w14:textId="15474B45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1FAE7E" w14:textId="6B1F60D8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A043C1" w:rsidRPr="00577134" w14:paraId="4256B6C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879240" w14:textId="13AF853B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0253D4" w14:textId="4F96E919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A043C1" w:rsidRPr="00577134" w14:paraId="2B77112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6FB2EA" w14:textId="11D93D64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2F87BD" w14:textId="5614D85A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A043C1" w:rsidRPr="00577134" w14:paraId="43C4E32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F6867C" w14:textId="734BDBEF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920489" w14:textId="40414E92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A043C1" w:rsidRPr="00577134" w14:paraId="105AA8E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566847" w14:textId="010E3304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EB20EC" w14:textId="18C7D39D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A043C1" w:rsidRPr="00577134" w14:paraId="32BFD0A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853685" w14:textId="03B3F8ED" w:rsidR="00A043C1" w:rsidRDefault="00A043C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8948EF" w14:textId="2A614B4E" w:rsidR="00A043C1" w:rsidRDefault="00A043C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5790A271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62B4A19D" w14:textId="2FACB7D8" w:rsidR="00E80CD9" w:rsidRPr="00577134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1(Fillet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18)(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0.Auger (</w:t>
                  </w:r>
                  <w:r>
                    <w:rPr>
                      <w:rStyle w:val="Strong"/>
                      <w:rFonts w:hint="eastAsia"/>
                      <w:b w:val="0"/>
                      <w:sz w:val="20"/>
                      <w:szCs w:val="20"/>
                      <w:rtl/>
                    </w:rPr>
                    <w:t>الطول</w:t>
                  </w:r>
                  <w:r>
                    <w:rPr>
                      <w:rStyle w:val="Strong"/>
                      <w:b w:val="0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Style w:val="Strong"/>
                      <w:rFonts w:hint="eastAsia"/>
                      <w:b w:val="0"/>
                      <w:sz w:val="20"/>
                      <w:szCs w:val="20"/>
                      <w:rtl/>
                    </w:rPr>
                    <w:t>الكلي</w:t>
                  </w:r>
                  <w:r>
                    <w:rPr>
                      <w:rStyle w:val="Strong"/>
                      <w:b w:val="0"/>
                      <w:sz w:val="20"/>
                      <w:szCs w:val="20"/>
                      <w:rtl/>
                    </w:rPr>
                    <w:t xml:space="preserve"> 444</w:t>
                  </w:r>
                  <w:r>
                    <w:rPr>
                      <w:rStyle w:val="Strong"/>
                      <w:rFonts w:hint="eastAsia"/>
                      <w:b w:val="0"/>
                      <w:sz w:val="20"/>
                      <w:szCs w:val="20"/>
                      <w:rtl/>
                    </w:rPr>
                    <w:t>سم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))</w:t>
                  </w:r>
                </w:p>
              </w:tc>
            </w:tr>
            <w:tr w:rsidR="00E80CD9" w:rsidRPr="000841BF" w14:paraId="24002D30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84040BC" w14:textId="41831522" w:rsidR="00E80CD9" w:rsidRPr="000841BF" w:rsidRDefault="00A043C1" w:rsidP="00A043C1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46E38F90" w14:textId="010E137A" w:rsidR="00E80CD9" w:rsidRDefault="00E80CD9" w:rsidP="000A7C6B"/>
        </w:tc>
      </w:tr>
      <w:bookmarkEnd w:id="9"/>
      <w:bookmarkEnd w:id="10"/>
      <w:bookmarkEnd w:id="11"/>
    </w:tbl>
    <w:p w14:paraId="6CB6CBE2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3BDBE6A" w14:textId="77777777" w:rsidTr="00452CBC">
        <w:tc>
          <w:tcPr>
            <w:tcW w:w="11016" w:type="dxa"/>
          </w:tcPr>
          <w:p w14:paraId="3BB87DC2" w14:textId="7612A323" w:rsidR="005273D5" w:rsidRPr="00AF1A58" w:rsidRDefault="00A043C1" w:rsidP="000A7C6B">
            <w:pPr>
              <w:pStyle w:val="Heading1"/>
              <w:rPr>
                <w:b w:val="0"/>
                <w:bCs w:val="0"/>
              </w:rPr>
            </w:pPr>
            <w:bookmarkStart w:id="12" w:name="_Toc226627308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A043C1" w14:paraId="70E48557" w14:textId="77777777" w:rsidTr="008533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FBD619B" w14:textId="4A8A8459" w:rsidR="00A043C1" w:rsidRPr="004E282D" w:rsidRDefault="00A043C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F5640E4" w14:textId="1BECA92B" w:rsidR="00A043C1" w:rsidRPr="004E282D" w:rsidRDefault="00A043C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A2D8F6F" w14:textId="08406E6B" w:rsidR="00A043C1" w:rsidRPr="004E282D" w:rsidRDefault="00A043C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043C1" w14:paraId="5B88F47F" w14:textId="77777777" w:rsidTr="006318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9DC49A7" w14:textId="551C7F11" w:rsidR="00A043C1" w:rsidRPr="00AD5FBA" w:rsidRDefault="00A043C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630246A2" w14:textId="7D2AC016" w:rsidR="00A043C1" w:rsidRPr="006208CB" w:rsidRDefault="00A043C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C1807D9" wp14:editId="628841DD">
                        <wp:extent cx="1772285" cy="871855"/>
                        <wp:effectExtent l="0" t="0" r="0" b="4445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871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043C1" w14:paraId="6519FCA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27C69FF" w14:textId="61AEBAA5" w:rsidR="00A043C1" w:rsidRPr="00BE6656" w:rsidRDefault="00A043C1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9FB3480" w14:textId="073B4867" w:rsidR="00A043C1" w:rsidRPr="00154A1A" w:rsidRDefault="00A043C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A043C1" w14:paraId="1D598DF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69F630" w14:textId="0FA70024" w:rsidR="00A043C1" w:rsidRDefault="00A043C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7164B75" w14:textId="14BD114A" w:rsidR="00A043C1" w:rsidRDefault="00A043C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2CE8015C" w14:textId="77777777" w:rsidR="00A043C1" w:rsidRPr="004C6DEB" w:rsidRDefault="00A043C1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27100938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30189051" w14:textId="08B18AFA" w:rsidR="003F154A" w:rsidRPr="003F154A" w:rsidRDefault="00A043C1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53B1A6C2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6547A5" w14:textId="4964E1D6" w:rsidR="003F154A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D7A6512" w14:textId="1D26FF22" w:rsidR="003F154A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B846577" w14:textId="05D9F358" w:rsidR="003F154A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1355EE0" w14:textId="18622D3A" w:rsidR="003F154A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7856647" w14:textId="54801956" w:rsidR="003F154A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1E09857B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1573452" w14:textId="5AC79B89" w:rsidR="003F154A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7F1171" w14:textId="1AF3EC97" w:rsidR="003F154A" w:rsidRPr="00EF37BF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-47.5094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CD0C38" w14:textId="746F21AC" w:rsidR="003F154A" w:rsidRPr="00EF37BF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-1.3853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5A96F6" w14:textId="7F87CA1C" w:rsidR="003F154A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-11.4987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95E344F" w14:textId="2FFA6808" w:rsidR="003F154A" w:rsidRPr="00EF37BF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48.9007</w:t>
                        </w:r>
                      </w:p>
                    </w:tc>
                  </w:tr>
                  <w:tr w:rsidR="00935682" w14:paraId="52203491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E527DCC" w14:textId="36A6C870" w:rsidR="00935682" w:rsidRDefault="00A043C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B0EB33" w14:textId="1AC82F21" w:rsidR="00935682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3BF98A" w14:textId="666BB898" w:rsidR="00935682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E10046" w14:textId="176199EC" w:rsidR="00935682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CD42870" w14:textId="3475BA5F" w:rsidR="00935682" w:rsidRDefault="00A043C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88D7D63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D3E8369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A043C1" w14:paraId="1AB6B463" w14:textId="77777777" w:rsidTr="00E406E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244135B" w14:textId="290612E0" w:rsidR="00A043C1" w:rsidRPr="004E282D" w:rsidRDefault="00A043C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8A77D73" w14:textId="7A333B11" w:rsidR="00A043C1" w:rsidRPr="004E282D" w:rsidRDefault="00A043C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067D72D" w14:textId="09993B3F" w:rsidR="00A043C1" w:rsidRPr="004E282D" w:rsidRDefault="00A043C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043C1" w14:paraId="0F4DC7CB" w14:textId="77777777" w:rsidTr="00A043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6E33080A" w14:textId="69EC0D80" w:rsidR="00A043C1" w:rsidRPr="00F42DD1" w:rsidRDefault="00A043C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36C84BD0" w14:textId="19D8393C" w:rsidR="00A043C1" w:rsidRPr="006208CB" w:rsidRDefault="00A043C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7187CC1" wp14:editId="61E67E4D">
                        <wp:extent cx="1907540" cy="938530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38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043C1" w14:paraId="2EECED5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FBE6F31" w14:textId="4B7873BE" w:rsidR="00A043C1" w:rsidRPr="00BE6656" w:rsidRDefault="00A043C1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7BC53F0" w14:textId="66FD136B" w:rsidR="00A043C1" w:rsidRPr="00B77EA3" w:rsidRDefault="00A043C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043C1" w14:paraId="7386B8A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6D7737B" w14:textId="1266918C" w:rsidR="00A043C1" w:rsidRDefault="00A043C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275FD64" w14:textId="03EA683A" w:rsidR="00A043C1" w:rsidRDefault="00A043C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A043C1" w14:paraId="278E9F88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8441729" w14:textId="258AEE36" w:rsidR="00A043C1" w:rsidRDefault="00A043C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392D60" w14:textId="5DE1643C" w:rsidR="00A043C1" w:rsidRDefault="00A043C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20 </w:t>
                        </w:r>
                        <w:proofErr w:type="spell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</w:p>
                    </w:tc>
                  </w:tr>
                </w:tbl>
                <w:p w14:paraId="1D92442A" w14:textId="77777777" w:rsidR="00A043C1" w:rsidRDefault="00A043C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A043C1" w14:paraId="1AA9BD1A" w14:textId="77777777" w:rsidTr="0056484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338A837" w14:textId="68A75F70" w:rsidR="00A043C1" w:rsidRPr="00F42DD1" w:rsidRDefault="00A043C1" w:rsidP="00564843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F9A05BF" w14:textId="2C5B6B58" w:rsidR="00A043C1" w:rsidRPr="006208CB" w:rsidRDefault="00A043C1" w:rsidP="0056484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A31EC1B" wp14:editId="0F6CF458">
                        <wp:extent cx="1907540" cy="938530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38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043C1" w14:paraId="46D75C70" w14:textId="77777777" w:rsidTr="005648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2DB39F8" w14:textId="60146A6A" w:rsidR="00A043C1" w:rsidRPr="00BE6656" w:rsidRDefault="00A043C1" w:rsidP="00564843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F4BB7CE" w14:textId="0A434B76" w:rsidR="00A043C1" w:rsidRPr="00B77EA3" w:rsidRDefault="00A043C1" w:rsidP="0056484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Front Plane</w:t>
                        </w:r>
                      </w:p>
                    </w:tc>
                  </w:tr>
                  <w:tr w:rsidR="00A043C1" w14:paraId="36CBC607" w14:textId="77777777" w:rsidTr="005648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B8CED2" w14:textId="4278C9F8" w:rsidR="00A043C1" w:rsidRDefault="00A043C1" w:rsidP="0056484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E33DEE" w14:textId="2EE8F740" w:rsidR="00A043C1" w:rsidRDefault="00A043C1" w:rsidP="0056484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</w:t>
                        </w:r>
                        <w:proofErr w:type="gramEnd"/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9.81</w:t>
                        </w:r>
                      </w:p>
                    </w:tc>
                  </w:tr>
                  <w:tr w:rsidR="00A043C1" w14:paraId="70D51058" w14:textId="77777777" w:rsidTr="005648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58306A" w14:textId="38E0F322" w:rsidR="00A043C1" w:rsidRDefault="00A043C1" w:rsidP="0056484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4637BD" w14:textId="28DC403C" w:rsidR="00A043C1" w:rsidRDefault="00A043C1" w:rsidP="0056484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14:paraId="4F01FF3E" w14:textId="77777777" w:rsidR="00A043C1" w:rsidRDefault="00A043C1" w:rsidP="0056484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46436D1D" w14:textId="5491149E" w:rsidR="005273D5" w:rsidRDefault="005273D5" w:rsidP="000A7C6B">
            <w:pPr>
              <w:rPr>
                <w:rStyle w:val="Strong"/>
              </w:rPr>
            </w:pPr>
          </w:p>
        </w:tc>
      </w:tr>
    </w:tbl>
    <w:p w14:paraId="413EA9EC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FD90608" w14:textId="77777777" w:rsidTr="005B3D16">
        <w:tc>
          <w:tcPr>
            <w:tcW w:w="11016" w:type="dxa"/>
          </w:tcPr>
          <w:p w14:paraId="1C098C2B" w14:textId="33F1753D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26627309"/>
            <w:r w:rsidR="00A043C1">
              <w:t>Connector Definitions</w:t>
            </w:r>
            <w:bookmarkEnd w:id="13"/>
          </w:p>
          <w:p w14:paraId="6AA0BDCF" w14:textId="512B6E4A" w:rsidR="00132707" w:rsidRDefault="00A043C1" w:rsidP="000A7C6B">
            <w:r>
              <w:t>No Data</w:t>
            </w:r>
          </w:p>
          <w:p w14:paraId="339E9766" w14:textId="5CD0CB63" w:rsidR="00EF37BF" w:rsidRPr="009C0A33" w:rsidRDefault="00EF37BF" w:rsidP="000A7C6B"/>
          <w:p w14:paraId="5E7B17CB" w14:textId="77777777" w:rsidR="000F2729" w:rsidRDefault="000F2729" w:rsidP="000A7C6B"/>
          <w:p w14:paraId="334CA60E" w14:textId="51177493" w:rsidR="00E12C21" w:rsidRDefault="00E12C21" w:rsidP="000A7C6B"/>
          <w:p w14:paraId="214DDC2E" w14:textId="77777777" w:rsidR="00D72EE8" w:rsidRDefault="00D72EE8" w:rsidP="00D72EE8"/>
          <w:p w14:paraId="43049FC3" w14:textId="0BDFFC8E" w:rsidR="00D72EE8" w:rsidRPr="009C0A33" w:rsidRDefault="00D72EE8" w:rsidP="00D72EE8"/>
          <w:p w14:paraId="3EA4B5A3" w14:textId="34C4D962" w:rsidR="00132707" w:rsidRDefault="00132707" w:rsidP="000A7C6B"/>
        </w:tc>
      </w:tr>
    </w:tbl>
    <w:p w14:paraId="53C93640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93D9B1C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9330AD1" w14:textId="34D03FDF" w:rsidR="00104BD8" w:rsidRDefault="00A043C1" w:rsidP="000A7C6B">
            <w:pPr>
              <w:pStyle w:val="Heading1"/>
            </w:pPr>
            <w:bookmarkStart w:id="14" w:name="_Toc226627310"/>
            <w:r>
              <w:t>Interaction Information</w:t>
            </w:r>
            <w:bookmarkEnd w:id="14"/>
          </w:p>
          <w:p w14:paraId="6632DE66" w14:textId="0C0DD66E" w:rsidR="00104BD8" w:rsidRDefault="00A043C1" w:rsidP="000A7C6B">
            <w:r>
              <w:t>No Data</w:t>
            </w:r>
          </w:p>
          <w:p w14:paraId="046C578A" w14:textId="6EA5DB81" w:rsidR="00104BD8" w:rsidRDefault="00104BD8" w:rsidP="000A7C6B">
            <w:pPr>
              <w:rPr>
                <w:rStyle w:val="A3"/>
              </w:rPr>
            </w:pPr>
          </w:p>
          <w:p w14:paraId="4B66FE7B" w14:textId="77777777" w:rsidR="00104BD8" w:rsidRDefault="00104BD8" w:rsidP="000A7C6B"/>
        </w:tc>
      </w:tr>
    </w:tbl>
    <w:p w14:paraId="5B7466A0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E9A5656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B91DFB8" w14:textId="780F8C0B" w:rsidR="00A61A59" w:rsidRDefault="00A043C1" w:rsidP="000A7C6B">
            <w:pPr>
              <w:pStyle w:val="Heading1"/>
            </w:pPr>
            <w:bookmarkStart w:id="15" w:name="_Toc226627311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833375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405648" w14:textId="4DDDF8CF" w:rsidR="00A9531D" w:rsidRDefault="00A043C1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3AEA17" w14:textId="09F65B1C" w:rsidR="00A9531D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043C1" w14:paraId="250B1CC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50E7F0" w14:textId="365B5E00" w:rsidR="00A043C1" w:rsidRDefault="00A043C1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DEC3D2" w14:textId="6A31F4D3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A043C1" w14:paraId="4DF147C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6A24FF" w14:textId="3C5C5D89" w:rsidR="00A043C1" w:rsidRDefault="00A043C1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1A02FC" w14:textId="3E7D3759" w:rsidR="00A043C1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A043C1" w14:paraId="4877659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2A331D" w14:textId="27816B9C" w:rsidR="00A043C1" w:rsidRDefault="00A043C1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F7E0CA" w14:textId="2B0A0F06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5.41099 mm</w:t>
                  </w:r>
                </w:p>
              </w:tc>
            </w:tr>
            <w:tr w:rsidR="00A043C1" w14:paraId="228F307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8B36C5" w14:textId="6A42C05C" w:rsidR="00A043C1" w:rsidRDefault="00A043C1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C10FFC" w14:textId="1DDA6AAE" w:rsidR="00A043C1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0.27055 mm</w:t>
                  </w:r>
                </w:p>
              </w:tc>
            </w:tr>
            <w:tr w:rsidR="00A043C1" w14:paraId="5B84EDC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B987FC" w14:textId="15A27915" w:rsidR="00A043C1" w:rsidRDefault="00A043C1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A296EE" w14:textId="150BDE4B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6FDEED47" w14:textId="77777777" w:rsidR="00690657" w:rsidRDefault="00690657" w:rsidP="00690657"/>
          <w:p w14:paraId="5641B37A" w14:textId="551E0AD3" w:rsidR="00A9531D" w:rsidRPr="00690657" w:rsidRDefault="00A043C1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86E5AD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8F44BC" w14:textId="6BD1A774" w:rsidR="007107BE" w:rsidRDefault="00A043C1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4CABF9" w14:textId="7F7A2771" w:rsidR="007107BE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104572</w:t>
                  </w:r>
                </w:p>
              </w:tc>
            </w:tr>
            <w:tr w:rsidR="00A043C1" w14:paraId="31B8270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4211C0" w14:textId="00BE1CED" w:rsidR="00A043C1" w:rsidRDefault="00A043C1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AFE384" w14:textId="18685A5C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63131</w:t>
                  </w:r>
                </w:p>
              </w:tc>
            </w:tr>
            <w:tr w:rsidR="00A043C1" w14:paraId="484D3EA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39B8B8" w14:textId="566A29D8" w:rsidR="00A043C1" w:rsidRDefault="00A043C1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70327B" w14:textId="41D43536" w:rsidR="00A043C1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71.497</w:t>
                  </w:r>
                </w:p>
              </w:tc>
            </w:tr>
            <w:tr w:rsidR="00A043C1" w14:paraId="46635A2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6C76D3" w14:textId="6C86F01F" w:rsidR="00A043C1" w:rsidRDefault="00A043C1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1763FB" w14:textId="0FB6C090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99.3</w:t>
                  </w:r>
                </w:p>
              </w:tc>
            </w:tr>
            <w:tr w:rsidR="00A043C1" w14:paraId="715EE10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6DF680" w14:textId="5FECC62D" w:rsidR="00A043C1" w:rsidRDefault="00A043C1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967DA4" w14:textId="197BA25D" w:rsidR="00A043C1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0.0475</w:t>
                  </w:r>
                </w:p>
              </w:tc>
            </w:tr>
            <w:tr w:rsidR="00A043C1" w14:paraId="6614B44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1226C8" w14:textId="43545D02" w:rsidR="00A043C1" w:rsidRDefault="00A043C1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667EA1" w14:textId="1680FA6F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A043C1" w14:paraId="66AEF37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979EFC" w14:textId="60BEB448" w:rsidR="00A043C1" w:rsidRDefault="00A043C1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BAF752" w14:textId="0F1713C3" w:rsidR="00A043C1" w:rsidRDefault="00A043C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00:00:57</w:t>
                  </w:r>
                </w:p>
              </w:tc>
            </w:tr>
            <w:tr w:rsidR="00A043C1" w14:paraId="5496A86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D9CB6B" w14:textId="32C6D866" w:rsidR="00A043C1" w:rsidRDefault="00A043C1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5D83D1" w14:textId="11689341" w:rsidR="00A043C1" w:rsidRDefault="00A043C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HASSAN</w:t>
                  </w:r>
                </w:p>
              </w:tc>
            </w:tr>
          </w:tbl>
          <w:p w14:paraId="0D4441BB" w14:textId="29C05230" w:rsidR="00A61A59" w:rsidRPr="00F077CB" w:rsidRDefault="00A61A59" w:rsidP="000A7C6B"/>
        </w:tc>
      </w:tr>
    </w:tbl>
    <w:p w14:paraId="51EEEBF2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31D7C01B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5DE806C" w14:textId="5983E4E4" w:rsidR="002C53F9" w:rsidRDefault="00A043C1" w:rsidP="000A7C6B">
            <w:pPr>
              <w:pStyle w:val="Heading1"/>
            </w:pPr>
            <w:bookmarkStart w:id="16" w:name="_Toc226627312"/>
            <w:r>
              <w:t>Sensor Details</w:t>
            </w:r>
            <w:bookmarkEnd w:id="16"/>
          </w:p>
          <w:p w14:paraId="495A8CC8" w14:textId="467858C1" w:rsidR="002C53F9" w:rsidRPr="00F077CB" w:rsidRDefault="00A043C1" w:rsidP="00A043C1">
            <w:r>
              <w:t>No Data</w:t>
            </w:r>
          </w:p>
        </w:tc>
      </w:tr>
    </w:tbl>
    <w:p w14:paraId="3CF1916B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4789B572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A6485E6" w14:textId="0061DEB7" w:rsidR="005F5B79" w:rsidRDefault="00A043C1" w:rsidP="000A7C6B">
            <w:pPr>
              <w:pStyle w:val="Heading1"/>
            </w:pPr>
            <w:bookmarkStart w:id="17" w:name="_Toc226627313"/>
            <w:r>
              <w:lastRenderedPageBreak/>
              <w:t>Resultant Forces</w:t>
            </w:r>
            <w:bookmarkEnd w:id="17"/>
          </w:p>
          <w:p w14:paraId="1D717BBC" w14:textId="1DB192F4" w:rsidR="005F5B79" w:rsidRPr="000B04D4" w:rsidRDefault="00A043C1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94CDE1C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5A49119" w14:textId="27BCB31A" w:rsidR="005F5B79" w:rsidRDefault="00A043C1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5F2F98" w14:textId="775FFC0C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FB1A6F3" w14:textId="0884F907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D5E6BC0" w14:textId="4F8C4A03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A589CC9" w14:textId="223605A9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483A490" w14:textId="4437B28A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7844F5F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F1C20C" w14:textId="0D2FA8EA" w:rsidR="005F5B79" w:rsidRPr="004D2956" w:rsidRDefault="00A043C1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9AE1317" w14:textId="3855539E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61F0CD4" w14:textId="705232EB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-47.5094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3C190E" w14:textId="540026C3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-1.3853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99E143" w14:textId="0D83F027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-11.4987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663A380" w14:textId="27C92CA7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48.9007</w:t>
                  </w:r>
                </w:p>
              </w:tc>
            </w:tr>
          </w:tbl>
          <w:p w14:paraId="59E5E2AD" w14:textId="2CF14024" w:rsidR="005F5B79" w:rsidRPr="000B04D4" w:rsidRDefault="00A043C1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549ED34C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335E7A7" w14:textId="4BBB4E86" w:rsidR="005F5B79" w:rsidRDefault="00A043C1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604E595" w14:textId="4D45D707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4E85EE5" w14:textId="0A51CF61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18D41E6" w14:textId="10CBCE67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325CBB4" w14:textId="29F3ACC3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C04863D" w14:textId="6AE274A9" w:rsidR="005F5B79" w:rsidRDefault="00A043C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5BD4794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1CF9E0" w14:textId="6BC059F2" w:rsidR="005F5B79" w:rsidRPr="004D2956" w:rsidRDefault="00A043C1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EAAFC77" w14:textId="0B571431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A41EE5" w14:textId="7F8D7568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4223D6" w14:textId="75B9F166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B65B144" w14:textId="04376B9E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4E6675" w14:textId="0CA2561B" w:rsidR="005F5B79" w:rsidRPr="004D2956" w:rsidRDefault="00A043C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96FF7FF" w14:textId="77777777" w:rsidR="005F5B79" w:rsidRDefault="005F5B79" w:rsidP="000A7C6B"/>
        </w:tc>
      </w:tr>
      <w:tr w:rsidR="005F5B79" w14:paraId="74B8B392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902BF05" w14:textId="5EE483E0" w:rsidR="00C6072D" w:rsidRPr="000B04D4" w:rsidRDefault="00A043C1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381FA376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966C5CF" w14:textId="53DE73AB" w:rsidR="00C6072D" w:rsidRDefault="00A043C1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BF6960" w14:textId="434D4354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83A2CD0" w14:textId="31FC29D9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AD61674" w14:textId="0EC38371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22859C0" w14:textId="774FA08F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107ED18" w14:textId="68D0F352" w:rsidR="00C6072D" w:rsidRDefault="00A043C1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42D0F63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CEB55E" w14:textId="18083679" w:rsidR="00C6072D" w:rsidRPr="004D2956" w:rsidRDefault="00A043C1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510A647" w14:textId="061CD405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C79E13" w14:textId="31DE2AA5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0.580267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082628" w14:textId="7D964A3B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-0.0988879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EAC8BB2" w14:textId="44CF9053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-9.34634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780A3A" w14:textId="3313903E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9.36486</w:t>
                  </w:r>
                </w:p>
              </w:tc>
            </w:tr>
          </w:tbl>
          <w:p w14:paraId="0FB42B46" w14:textId="36FEC766" w:rsidR="00C6072D" w:rsidRPr="000B04D4" w:rsidRDefault="00A043C1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415FEE9D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DECDBE6" w14:textId="5F1B7660" w:rsidR="00C6072D" w:rsidRDefault="00A043C1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BCB443" w14:textId="52ACB303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C5C408A" w14:textId="5FA636BC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A24AB92" w14:textId="151AFC52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BD6FE25" w14:textId="663776FB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E09FD2" w14:textId="00821638" w:rsidR="00C6072D" w:rsidRDefault="00A043C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15DE5A4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851E723" w14:textId="3B991B17" w:rsidR="00C6072D" w:rsidRPr="004D2956" w:rsidRDefault="00A043C1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91CE4FC" w14:textId="465C4A57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896507" w14:textId="068EB54C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5F569FA" w14:textId="474E86B8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EF6AA5" w14:textId="78DC6308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DB1914" w14:textId="199B0A82" w:rsidR="00C6072D" w:rsidRPr="004D2956" w:rsidRDefault="00A043C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779D9DB9" w14:textId="630CA645" w:rsidR="005F5B79" w:rsidRDefault="005F5B79" w:rsidP="000A7C6B"/>
        </w:tc>
      </w:tr>
      <w:bookmarkEnd w:id="18"/>
      <w:bookmarkEnd w:id="19"/>
      <w:bookmarkEnd w:id="20"/>
    </w:tbl>
    <w:p w14:paraId="6CCDE17F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44ED7619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C324C52" w14:textId="6AC56B15" w:rsidR="0050542D" w:rsidRPr="00A043C1" w:rsidRDefault="00A043C1" w:rsidP="00A043C1">
            <w:pPr>
              <w:pStyle w:val="Heading1"/>
            </w:pPr>
            <w:bookmarkStart w:id="21" w:name="_Toc226627314"/>
            <w:r>
              <w:t>Beams</w:t>
            </w:r>
            <w:bookmarkEnd w:id="21"/>
          </w:p>
          <w:p w14:paraId="11FA286C" w14:textId="4A6273FD" w:rsidR="00EC2432" w:rsidRDefault="00A043C1" w:rsidP="00A043C1">
            <w:r>
              <w:rPr>
                <w:sz w:val="24"/>
                <w:szCs w:val="24"/>
              </w:rPr>
              <w:t>No Data</w:t>
            </w:r>
          </w:p>
        </w:tc>
      </w:tr>
    </w:tbl>
    <w:p w14:paraId="64D88621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34F39E7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19E9327" w14:textId="6B5EEB42" w:rsidR="00EC2432" w:rsidRDefault="00A043C1" w:rsidP="000A7C6B">
            <w:pPr>
              <w:pStyle w:val="Heading1"/>
            </w:pPr>
            <w:bookmarkStart w:id="22" w:name="_Toc226627315"/>
            <w:bookmarkStart w:id="23" w:name="_Toc243733152"/>
            <w:bookmarkStart w:id="24" w:name="_Toc245020120"/>
            <w:bookmarkStart w:id="25" w:name="_Toc245020152"/>
            <w:r>
              <w:lastRenderedPageBreak/>
              <w:t>Study Results</w:t>
            </w:r>
            <w:bookmarkEnd w:id="22"/>
          </w:p>
          <w:p w14:paraId="6B126914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A043C1" w14:paraId="12AED35F" w14:textId="77777777" w:rsidTr="0056484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BB319B" w14:textId="317F0691" w:rsidR="00A043C1" w:rsidRDefault="00A043C1" w:rsidP="00A043C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96AB2B0" w14:textId="35E37E5C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5610A9" w14:textId="2D100739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9C9EDA6" w14:textId="099A57EC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043C1" w14:paraId="4D9D62FA" w14:textId="77777777" w:rsidTr="005648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7EFA3B9" w14:textId="0277B0EF" w:rsidR="00A043C1" w:rsidRPr="004D2956" w:rsidRDefault="00A043C1" w:rsidP="00A043C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F68E399" w14:textId="4A3FA1E8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2B97B41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9.295e+00N/m^2</w:t>
                  </w:r>
                </w:p>
                <w:p w14:paraId="15F033EF" w14:textId="10BA49C1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42563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39504CA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9.174e+07N/m^2</w:t>
                  </w:r>
                </w:p>
                <w:p w14:paraId="3B051903" w14:textId="46E583A3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96867</w:t>
                  </w:r>
                </w:p>
              </w:tc>
            </w:tr>
            <w:tr w:rsidR="00A043C1" w14:paraId="5C187816" w14:textId="77777777" w:rsidTr="0056484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9EAF753" w14:textId="69A7799C" w:rsidR="00A043C1" w:rsidRDefault="00A043C1" w:rsidP="00A043C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8F1525A" wp14:editId="4B61003B">
                        <wp:extent cx="6646545" cy="3268980"/>
                        <wp:effectExtent l="0" t="0" r="1905" b="762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268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1EF136" w14:textId="75BB23DC" w:rsidR="00A043C1" w:rsidRPr="004D2956" w:rsidRDefault="00A043C1" w:rsidP="00A043C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Auger-Auger static analysis-Stress-Stress1</w:t>
                  </w:r>
                </w:p>
              </w:tc>
            </w:tr>
          </w:tbl>
          <w:p w14:paraId="1074F777" w14:textId="77777777" w:rsidR="00A043C1" w:rsidRDefault="00A043C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A043C1" w14:paraId="1DC498C1" w14:textId="77777777" w:rsidTr="0056484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DBA49F" w14:textId="001895E1" w:rsidR="00A043C1" w:rsidRDefault="00A043C1" w:rsidP="00A043C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471D6A" w14:textId="44FC3651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402114" w14:textId="4E6CCA98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041F79A" w14:textId="5B144C63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043C1" w14:paraId="1481E51C" w14:textId="77777777" w:rsidTr="005648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A24D45F" w14:textId="4650AC34" w:rsidR="00A043C1" w:rsidRPr="004D2956" w:rsidRDefault="00A043C1" w:rsidP="00A043C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1F3F317" w14:textId="18622DFB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BA3B987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56C18422" w14:textId="63115F4F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C3D701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6.361e-01mm</w:t>
                  </w:r>
                </w:p>
                <w:p w14:paraId="58F6F0D4" w14:textId="3B1C29BD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42551</w:t>
                  </w:r>
                </w:p>
              </w:tc>
            </w:tr>
            <w:tr w:rsidR="00A043C1" w14:paraId="3C5B6A1A" w14:textId="77777777" w:rsidTr="0056484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63F32D2" w14:textId="3CF194D8" w:rsidR="00A043C1" w:rsidRDefault="00A043C1" w:rsidP="00A043C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AE7F5F1" wp14:editId="543591D4">
                        <wp:extent cx="6646545" cy="3268980"/>
                        <wp:effectExtent l="0" t="0" r="1905" b="762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268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8D7F59" w14:textId="74A20ED4" w:rsidR="00A043C1" w:rsidRPr="004D2956" w:rsidRDefault="00A043C1" w:rsidP="00A043C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Auger-Auger static analysis-Displacement-Displacement1</w:t>
                  </w:r>
                </w:p>
              </w:tc>
            </w:tr>
          </w:tbl>
          <w:p w14:paraId="3F560F08" w14:textId="77777777" w:rsidR="00A043C1" w:rsidRDefault="00A043C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A043C1" w14:paraId="47F1D2AB" w14:textId="77777777" w:rsidTr="0056484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8FE76AE" w14:textId="4871CD5E" w:rsidR="00A043C1" w:rsidRDefault="00A043C1" w:rsidP="00A043C1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1BB060" w14:textId="4C6AA09B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4A316F" w14:textId="6CF72534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3575202" w14:textId="245CF63A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043C1" w14:paraId="212DDF93" w14:textId="77777777" w:rsidTr="005648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32BCFF3" w14:textId="5B343A2C" w:rsidR="00A043C1" w:rsidRPr="004D2956" w:rsidRDefault="00A043C1" w:rsidP="00A043C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2D57158" w14:textId="45A7DDE2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1F5A6CA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2.029e-10</w:t>
                  </w:r>
                </w:p>
                <w:p w14:paraId="316A3588" w14:textId="480C57CB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16819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9EBC404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3.776e-04</w:t>
                  </w:r>
                </w:p>
                <w:p w14:paraId="52945FD9" w14:textId="64CBCA35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53648</w:t>
                  </w:r>
                </w:p>
              </w:tc>
            </w:tr>
            <w:tr w:rsidR="00A043C1" w14:paraId="08CC3E5C" w14:textId="77777777" w:rsidTr="0056484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7E6D8C6" w14:textId="3EDB8072" w:rsidR="00A043C1" w:rsidRDefault="00A043C1" w:rsidP="00A043C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DB6A16" wp14:editId="09833D62">
                        <wp:extent cx="6646545" cy="3268980"/>
                        <wp:effectExtent l="0" t="0" r="1905" b="762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268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1723FB" w14:textId="631954D3" w:rsidR="00A043C1" w:rsidRPr="004D2956" w:rsidRDefault="00A043C1" w:rsidP="00A043C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Auger-Auger static analysis-Strain-Strain1</w:t>
                  </w:r>
                </w:p>
              </w:tc>
            </w:tr>
          </w:tbl>
          <w:p w14:paraId="5FEEE8F6" w14:textId="77777777" w:rsidR="00A043C1" w:rsidRDefault="00A043C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A043C1" w14:paraId="05F12293" w14:textId="77777777" w:rsidTr="0056484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5E0B3A" w14:textId="451A7B9F" w:rsidR="00A043C1" w:rsidRDefault="00A043C1" w:rsidP="00A043C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E18304" w14:textId="7E146239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6C0D36" w14:textId="4E07A2BD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A43CBE0" w14:textId="588BC150" w:rsidR="00A043C1" w:rsidRDefault="00A043C1" w:rsidP="00A043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043C1" w14:paraId="4843C58A" w14:textId="77777777" w:rsidTr="005648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C81ED9" w14:textId="5489FE17" w:rsidR="00A043C1" w:rsidRPr="004D2956" w:rsidRDefault="00A043C1" w:rsidP="00A043C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541C36" w14:textId="1F684B5B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B3100D9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2.254e+00</w:t>
                  </w:r>
                </w:p>
                <w:p w14:paraId="6BCB11FD" w14:textId="61FA4AE3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96867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18BF6F" w14:textId="77777777" w:rsidR="00A043C1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2.225e+07</w:t>
                  </w:r>
                </w:p>
                <w:p w14:paraId="687E16F6" w14:textId="4F74B3B4" w:rsidR="00A043C1" w:rsidRPr="004D2956" w:rsidRDefault="00A043C1" w:rsidP="00A043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42563</w:t>
                  </w:r>
                </w:p>
              </w:tc>
            </w:tr>
            <w:tr w:rsidR="00A043C1" w14:paraId="4ABC79EA" w14:textId="77777777" w:rsidTr="0056484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AFE27BB" w14:textId="2086B1D1" w:rsidR="00A043C1" w:rsidRDefault="00A043C1" w:rsidP="00A043C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A6073F8" wp14:editId="7BF7EB18">
                        <wp:extent cx="6646545" cy="3268980"/>
                        <wp:effectExtent l="0" t="0" r="1905" b="762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268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4720A7" w14:textId="1A0209A7" w:rsidR="00A043C1" w:rsidRPr="004D2956" w:rsidRDefault="00A043C1" w:rsidP="00A043C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Auger-Auger static analysis-Factor of Safety-Factor of Safety1</w:t>
                  </w:r>
                </w:p>
              </w:tc>
            </w:tr>
          </w:tbl>
          <w:p w14:paraId="5892299E" w14:textId="77777777" w:rsidR="00A043C1" w:rsidRPr="000B04D4" w:rsidRDefault="00A043C1" w:rsidP="000A7C6B"/>
          <w:bookmarkEnd w:id="23"/>
          <w:bookmarkEnd w:id="24"/>
          <w:bookmarkEnd w:id="25"/>
          <w:p w14:paraId="004A1426" w14:textId="24EE9DC7" w:rsidR="00EC2432" w:rsidRDefault="00EC2432" w:rsidP="000A7C6B"/>
        </w:tc>
      </w:tr>
    </w:tbl>
    <w:p w14:paraId="01141375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1EF370BA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6E2340C" w14:textId="0CA74CF1" w:rsidR="000B1701" w:rsidRDefault="00A043C1" w:rsidP="00A043C1">
            <w:pPr>
              <w:pStyle w:val="Heading1"/>
            </w:pPr>
            <w:bookmarkStart w:id="26" w:name="_Toc226627316"/>
            <w:r>
              <w:lastRenderedPageBreak/>
              <w:t>Conclusion</w:t>
            </w:r>
            <w:bookmarkEnd w:id="26"/>
          </w:p>
        </w:tc>
      </w:tr>
    </w:tbl>
    <w:p w14:paraId="6E0DEC6C" w14:textId="63519FAD" w:rsidR="00AC3438" w:rsidRPr="00AC3438" w:rsidRDefault="00AC3438" w:rsidP="00A043C1"/>
    <w:sectPr w:rsidR="00AC3438" w:rsidRPr="00AC3438" w:rsidSect="00A043C1">
      <w:footerReference w:type="default" r:id="rId18"/>
      <w:footerReference w:type="first" r:id="rId19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13DA" w14:textId="77777777" w:rsidR="00440829" w:rsidRDefault="00440829" w:rsidP="00F25CD7">
      <w:pPr>
        <w:spacing w:after="0" w:line="240" w:lineRule="auto"/>
      </w:pPr>
      <w:r>
        <w:separator/>
      </w:r>
    </w:p>
  </w:endnote>
  <w:endnote w:type="continuationSeparator" w:id="0">
    <w:p w14:paraId="4772F535" w14:textId="77777777" w:rsidR="00440829" w:rsidRDefault="00440829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59908272" w14:textId="77777777" w:rsidTr="003E1AE9">
      <w:tc>
        <w:tcPr>
          <w:tcW w:w="867" w:type="pct"/>
        </w:tcPr>
        <w:p w14:paraId="62ABADB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C581ED4" wp14:editId="7BA36FCC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6F332AD3" w14:textId="2C84D2B2" w:rsidR="00FD315C" w:rsidRDefault="00A043C1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8FEE474" w14:textId="07D534FD" w:rsidR="00FD315C" w:rsidRDefault="00A043C1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</w:t>
          </w:r>
        </w:p>
      </w:tc>
      <w:tc>
        <w:tcPr>
          <w:tcW w:w="0" w:type="auto"/>
          <w:vAlign w:val="bottom"/>
        </w:tcPr>
        <w:p w14:paraId="058EFD1A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7E92B81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52C7A817" w14:textId="77777777" w:rsidTr="00BF0BC4">
      <w:tc>
        <w:tcPr>
          <w:tcW w:w="1908" w:type="dxa"/>
        </w:tcPr>
        <w:p w14:paraId="7F7BBD74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804DB92" wp14:editId="7D68509E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9200EF0" w14:textId="4E7F1701" w:rsidR="00FD315C" w:rsidRDefault="00A043C1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DE9FA81" w14:textId="7C6661FD" w:rsidR="00FD315C" w:rsidRDefault="00A043C1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</w:t>
          </w:r>
        </w:p>
      </w:tc>
      <w:tc>
        <w:tcPr>
          <w:tcW w:w="360" w:type="dxa"/>
          <w:vAlign w:val="bottom"/>
        </w:tcPr>
        <w:p w14:paraId="443C2797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50886B32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250C1" w14:textId="77777777" w:rsidR="00440829" w:rsidRDefault="00440829" w:rsidP="00F25CD7">
      <w:pPr>
        <w:spacing w:after="0" w:line="240" w:lineRule="auto"/>
      </w:pPr>
      <w:r>
        <w:separator/>
      </w:r>
    </w:p>
  </w:footnote>
  <w:footnote w:type="continuationSeparator" w:id="0">
    <w:p w14:paraId="6348FB3C" w14:textId="77777777" w:rsidR="00440829" w:rsidRDefault="00440829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C1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D62ED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0829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15911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43C1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274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D67DE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E5B2"/>
  <w15:docId w15:val="{A3FDE05C-D63F-434D-A2C5-12283CE6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G-HASSAN\OneDrive\Desktop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50</TotalTime>
  <Pages>9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ENG-HASSAN</dc:creator>
  <cp:lastModifiedBy>Hassan Moqbel</cp:lastModifiedBy>
  <cp:revision>2</cp:revision>
  <cp:lastPrinted>2026-04-09T08:41:00Z</cp:lastPrinted>
  <dcterms:created xsi:type="dcterms:W3CDTF">2026-04-09T08:40:00Z</dcterms:created>
  <dcterms:modified xsi:type="dcterms:W3CDTF">2026-04-09T09:48:00Z</dcterms:modified>
</cp:coreProperties>
</file>