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272A643D" w14:textId="77777777" w:rsidTr="00A43A5B">
        <w:trPr>
          <w:cantSplit/>
          <w:trHeight w:val="4488"/>
        </w:trPr>
        <w:tc>
          <w:tcPr>
            <w:tcW w:w="6285" w:type="dxa"/>
          </w:tcPr>
          <w:p w14:paraId="5E2CF088" w14:textId="2C01800C" w:rsidR="00F448BC" w:rsidRDefault="003E211E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9A1C62" wp14:editId="2D5FFE9C">
                  <wp:extent cx="3853815" cy="1948815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94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614DE490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7D147E46" w14:textId="6725DFDD" w:rsidR="00B77317" w:rsidRPr="00CD1539" w:rsidRDefault="003E211E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proofErr w:type="gram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auger</w:t>
                  </w:r>
                  <w:proofErr w:type="gramEnd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and shaft</w:t>
                  </w:r>
                </w:p>
                <w:p w14:paraId="163D40B6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46E85491" w14:textId="333C0D45" w:rsidR="00B77317" w:rsidRPr="00CD1539" w:rsidRDefault="003E211E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January 6,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  <w:proofErr w:type="spellEnd"/>
                </w:p>
                <w:p w14:paraId="5A011F55" w14:textId="550C4EB2" w:rsidR="00B77317" w:rsidRPr="00CD1539" w:rsidRDefault="003E211E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auger and shaft analysis</w:t>
                  </w:r>
                </w:p>
                <w:p w14:paraId="13E3095E" w14:textId="77777777" w:rsidR="00B77317" w:rsidRDefault="003E211E" w:rsidP="00B77317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  <w:p w14:paraId="781BE5DA" w14:textId="1569E3F0" w:rsidR="006B22B4" w:rsidRPr="006B22B4" w:rsidRDefault="006B22B4" w:rsidP="006B22B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ENG</w:t>
                  </w:r>
                  <w:r>
                    <w:rPr>
                      <w:rStyle w:val="Strong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name</w:t>
                  </w:r>
                  <w:r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>
                    <w:rPr>
                      <w:rStyle w:val="Strong"/>
                      <w:sz w:val="20"/>
                      <w:szCs w:val="20"/>
                    </w:rPr>
                    <w:t>Hassan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trong"/>
                      <w:sz w:val="20"/>
                      <w:szCs w:val="20"/>
                    </w:rPr>
                    <w:t>Moqbel</w:t>
                  </w:r>
                  <w:proofErr w:type="spellEnd"/>
                  <w:r>
                    <w:rPr>
                      <w:rStyle w:val="Strong"/>
                      <w:sz w:val="20"/>
                      <w:szCs w:val="20"/>
                    </w:rPr>
                    <w:t xml:space="preserve"> Morshed</w:t>
                  </w:r>
                </w:p>
              </w:tc>
            </w:tr>
            <w:tr w:rsidR="00B77317" w14:paraId="68725FB1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44658A2" w14:textId="45CD6217" w:rsidR="00B77317" w:rsidRDefault="003E211E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51E42B5B" w14:textId="4646E3B2" w:rsidR="003E211E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562926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_Toc218562926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1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602E2E" w14:textId="4A245FC9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27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Assumptions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_Toc218562927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2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D878AC" w14:textId="68BED5C3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28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_Toc218562928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2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9A2FC8" w14:textId="777142BE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29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_Toc218562929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3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627E890" w14:textId="5666BF0B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30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_Toc218562930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3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411E581" w14:textId="6CA2660D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31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_Toc218562931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4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D9E762E" w14:textId="49BEA86E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32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_Toc218562932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4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328A756" w14:textId="133CD647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33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_Toc218562933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5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9A88C58" w14:textId="5683C030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34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_Toc218562934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5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21D00C8" w14:textId="1DFF0949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35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_Toc218562935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5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DB3D964" w14:textId="180E2C53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36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_Toc218562936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5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7A797E9" w14:textId="3BE57FC9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37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_Toc218562937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6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37BA388" w14:textId="0E4DE0E2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38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Beams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_Toc218562938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6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93D62BD" w14:textId="7A3C91DE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39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_Toc218562939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7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301A755" w14:textId="4F6B50DA" w:rsidR="003E211E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940" w:history="1">
                        <w:r w:rsidR="003E211E" w:rsidRPr="001D27BE">
                          <w:rPr>
                            <w:rStyle w:val="Hyperlink"/>
                            <w:noProof/>
                          </w:rPr>
                          <w:t>Conclusion</w:t>
                        </w:r>
                        <w:r w:rsidR="003E211E">
                          <w:rPr>
                            <w:noProof/>
                            <w:webHidden/>
                          </w:rPr>
                          <w:tab/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E211E">
                          <w:rPr>
                            <w:noProof/>
                            <w:webHidden/>
                          </w:rPr>
                          <w:instrText xml:space="preserve"> PAGEREF _Toc218562940 \h </w:instrText>
                        </w:r>
                        <w:r w:rsidR="003E211E">
                          <w:rPr>
                            <w:noProof/>
                            <w:webHidden/>
                          </w:rPr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E211E">
                          <w:rPr>
                            <w:noProof/>
                            <w:webHidden/>
                          </w:rPr>
                          <w:t>9</w:t>
                        </w:r>
                        <w:r w:rsidR="003E211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9C2FD0B" w14:textId="617D23F8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06CDFB32" w14:textId="77777777" w:rsidR="00F448BC" w:rsidRDefault="00F448BC" w:rsidP="00A5373F"/>
        </w:tc>
      </w:tr>
      <w:tr w:rsidR="00F448BC" w14:paraId="2B77924D" w14:textId="77777777" w:rsidTr="00BE081A">
        <w:trPr>
          <w:cantSplit/>
          <w:trHeight w:val="3924"/>
        </w:trPr>
        <w:tc>
          <w:tcPr>
            <w:tcW w:w="6285" w:type="dxa"/>
          </w:tcPr>
          <w:p w14:paraId="20543F0B" w14:textId="66405C3A" w:rsidR="00C27B5D" w:rsidRDefault="003E211E" w:rsidP="00C27B5D">
            <w:pPr>
              <w:pStyle w:val="Heading1"/>
            </w:pPr>
            <w:bookmarkStart w:id="0" w:name="_Toc218562926"/>
            <w:r>
              <w:t>Description</w:t>
            </w:r>
            <w:bookmarkEnd w:id="0"/>
          </w:p>
          <w:p w14:paraId="5B035C64" w14:textId="164C0ACD" w:rsidR="00F448BC" w:rsidRPr="00E65D6E" w:rsidRDefault="003E211E" w:rsidP="00FF408C">
            <w:r>
              <w:t>No Data</w:t>
            </w:r>
          </w:p>
        </w:tc>
        <w:tc>
          <w:tcPr>
            <w:tcW w:w="4713" w:type="dxa"/>
            <w:vMerge/>
          </w:tcPr>
          <w:p w14:paraId="2AFC488A" w14:textId="77777777" w:rsidR="00F448BC" w:rsidRPr="00A33AA4" w:rsidRDefault="00F448BC" w:rsidP="00840CC7">
            <w:pPr>
              <w:pStyle w:val="TOC3"/>
            </w:pPr>
          </w:p>
        </w:tc>
      </w:tr>
    </w:tbl>
    <w:p w14:paraId="25346858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3EDED764" w14:textId="77777777" w:rsidTr="00DD03CF">
        <w:tc>
          <w:tcPr>
            <w:tcW w:w="11016" w:type="dxa"/>
          </w:tcPr>
          <w:p w14:paraId="6693BFAC" w14:textId="077EAE7D" w:rsidR="00343025" w:rsidRDefault="003E211E" w:rsidP="00343025">
            <w:pPr>
              <w:pStyle w:val="Heading1"/>
            </w:pPr>
            <w:bookmarkStart w:id="1" w:name="_Toc218562927"/>
            <w:bookmarkStart w:id="2" w:name="_Toc243733140"/>
            <w:bookmarkStart w:id="3" w:name="_Toc245020107"/>
            <w:bookmarkStart w:id="4" w:name="_Toc245020139"/>
            <w:r>
              <w:lastRenderedPageBreak/>
              <w:t>Assumptions</w:t>
            </w:r>
            <w:bookmarkEnd w:id="1"/>
          </w:p>
          <w:p w14:paraId="0F0E9E62" w14:textId="1A3D8789" w:rsidR="00A96F2C" w:rsidRDefault="00A96F2C" w:rsidP="00A96F2C"/>
        </w:tc>
      </w:tr>
    </w:tbl>
    <w:p w14:paraId="05F9DD3D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592ADF15" w14:textId="77777777" w:rsidTr="00ED5A01">
        <w:tc>
          <w:tcPr>
            <w:tcW w:w="11016" w:type="dxa"/>
          </w:tcPr>
          <w:p w14:paraId="5DA932B1" w14:textId="29655CB3" w:rsidR="00FF408C" w:rsidRDefault="003E211E" w:rsidP="00FF408C">
            <w:pPr>
              <w:pStyle w:val="Heading1"/>
            </w:pPr>
            <w:bookmarkStart w:id="5" w:name="_Toc218562928"/>
            <w:r>
              <w:t>Model Information</w:t>
            </w:r>
            <w:bookmarkEnd w:id="5"/>
          </w:p>
          <w:p w14:paraId="3F0A9FB8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73138D63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712AB7A6" w14:textId="77777777" w:rsidTr="00077EA0">
                    <w:tc>
                      <w:tcPr>
                        <w:tcW w:w="8640" w:type="dxa"/>
                      </w:tcPr>
                      <w:p w14:paraId="159E3382" w14:textId="3E83929E" w:rsidR="00077EA0" w:rsidRDefault="003E211E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589C7A29" wp14:editId="4F8E9E69">
                              <wp:extent cx="5349240" cy="2704465"/>
                              <wp:effectExtent l="0" t="0" r="3810" b="635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044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ED448B4" w14:textId="4613B405" w:rsidR="00C16188" w:rsidRDefault="003E211E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</w:t>
                  </w:r>
                </w:p>
                <w:p w14:paraId="00F5DC5D" w14:textId="3241C7F5" w:rsidR="00C16188" w:rsidRDefault="003E211E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0E1133D4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023F23F" w14:textId="52AF26B7" w:rsidR="00C16188" w:rsidRPr="0044448A" w:rsidRDefault="003E211E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31A33A53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4FE16CB" w14:textId="06E268C7" w:rsidR="00C16188" w:rsidRDefault="003E211E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BD4E39" w14:textId="6E4E229A" w:rsidR="00C16188" w:rsidRDefault="003E211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36ED0CE" w14:textId="763D2BBA" w:rsidR="00C16188" w:rsidRDefault="003E211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D4D1820" w14:textId="1D05EDB6" w:rsidR="00C16188" w:rsidRDefault="003E211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14CD45C9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E014C8E" w14:textId="65FE0F86" w:rsidR="00C16188" w:rsidRDefault="003E211E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Combine1</w:t>
                  </w:r>
                </w:p>
                <w:p w14:paraId="72E2CB95" w14:textId="4EE85157" w:rsidR="004B3022" w:rsidRPr="0044448A" w:rsidRDefault="003E211E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1854940" wp14:editId="28CCB027">
                        <wp:extent cx="1562735" cy="789940"/>
                        <wp:effectExtent l="0" t="0" r="0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89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1A917D5" w14:textId="32D21C24" w:rsidR="00C16188" w:rsidRPr="0044448A" w:rsidRDefault="003E211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61C1F01" w14:textId="77777777" w:rsidR="003E211E" w:rsidRDefault="003E211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Mass:1.66362 kg</w:t>
                  </w:r>
                </w:p>
                <w:p w14:paraId="5DFE4577" w14:textId="77777777" w:rsidR="003E211E" w:rsidRDefault="003E211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Volume:0.000207953 m^3</w:t>
                  </w:r>
                </w:p>
                <w:p w14:paraId="055F51B9" w14:textId="77777777" w:rsidR="003E211E" w:rsidRDefault="003E211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Density:8,000.01 kg/m^3</w:t>
                  </w:r>
                </w:p>
                <w:p w14:paraId="7C5FB8D1" w14:textId="77777777" w:rsidR="003E211E" w:rsidRDefault="003E211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Weight:16.3035 N</w:t>
                  </w:r>
                </w:p>
                <w:p w14:paraId="4F03EDDE" w14:textId="34CECB73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0CC7769" w14:textId="77777777" w:rsidR="003E211E" w:rsidRDefault="003E211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C:\Users\user1\Desktop\VFFS\auger and shaft analysis\auger and shaft.SLDPRT</w:t>
                  </w:r>
                </w:p>
                <w:p w14:paraId="64C92CEC" w14:textId="3F0DA18E" w:rsidR="00C16188" w:rsidRPr="0044448A" w:rsidRDefault="003E211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6 02:47:55 2026</w:t>
                  </w:r>
                </w:p>
              </w:tc>
            </w:tr>
          </w:tbl>
          <w:p w14:paraId="6C5377E1" w14:textId="4670AC62" w:rsidR="00FF408C" w:rsidRDefault="00FF408C" w:rsidP="00A96F2C"/>
        </w:tc>
      </w:tr>
    </w:tbl>
    <w:p w14:paraId="5CBD1BA4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679AE823" w14:textId="77777777" w:rsidTr="005E294F">
        <w:tc>
          <w:tcPr>
            <w:tcW w:w="11016" w:type="dxa"/>
          </w:tcPr>
          <w:p w14:paraId="5DDA5BD0" w14:textId="5DA7FD8C" w:rsidR="00B35001" w:rsidRPr="00B35001" w:rsidRDefault="003E211E" w:rsidP="00B35001">
            <w:pPr>
              <w:pStyle w:val="Heading1"/>
            </w:pPr>
            <w:bookmarkStart w:id="6" w:name="_Toc218562929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986"/>
              <w:gridCol w:w="5219"/>
            </w:tblGrid>
            <w:tr w:rsidR="00B35001" w14:paraId="60BC46A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01105C" w14:textId="4EF13E2E" w:rsidR="00B35001" w:rsidRDefault="003E211E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DD4C13" w14:textId="3841606E" w:rsidR="00B35001" w:rsidRDefault="003E211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auger and shaft analysis</w:t>
                  </w:r>
                </w:p>
              </w:tc>
            </w:tr>
            <w:tr w:rsidR="003E211E" w14:paraId="2CCDD1B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861143" w14:textId="6EF41620" w:rsidR="003E211E" w:rsidRDefault="003E211E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5108DC" w14:textId="2501BAFE" w:rsidR="003E211E" w:rsidRDefault="003E211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3E211E" w14:paraId="79DC962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E02E7C" w14:textId="1E79A25A" w:rsidR="003E211E" w:rsidRDefault="003E211E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641DEA" w14:textId="3B56091F" w:rsidR="003E211E" w:rsidRDefault="003E211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3E211E" w14:paraId="0A12711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E56BB1" w14:textId="00895454" w:rsidR="003E211E" w:rsidRDefault="003E211E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616953" w14:textId="2F74CD3E" w:rsidR="003E211E" w:rsidRDefault="003E211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3E211E" w14:paraId="7AACAB3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7BCBAF" w14:textId="4D31279C" w:rsidR="003E211E" w:rsidRDefault="003E211E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41C197" w14:textId="71C96236" w:rsidR="003E211E" w:rsidRDefault="003E211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3E211E" w14:paraId="726A43C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4B85FB" w14:textId="71B809FB" w:rsidR="003E211E" w:rsidRDefault="003E211E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5FB332" w14:textId="3C63C9CF" w:rsidR="003E211E" w:rsidRDefault="003E211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3E211E" w14:paraId="65FA5CB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16A6EA" w14:textId="50C3A428" w:rsidR="003E211E" w:rsidRDefault="003E211E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0E55B1" w14:textId="7C7D7DE6" w:rsidR="003E211E" w:rsidRDefault="003E211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E211E" w14:paraId="1C609EF4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58E0FB" w14:textId="41BEC1F2" w:rsidR="003E211E" w:rsidRDefault="003E211E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BBBD78" w14:textId="4E232972" w:rsidR="003E211E" w:rsidRDefault="003E211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3E211E" w14:paraId="2F06B64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FACA87" w14:textId="2F8C317D" w:rsidR="003E211E" w:rsidRDefault="003E211E" w:rsidP="005E294F">
                  <w:proofErr w:type="spellStart"/>
                  <w:r>
                    <w:t>Inplane</w:t>
                  </w:r>
                  <w:proofErr w:type="spellEnd"/>
                  <w:r>
                    <w:t xml:space="preserve">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389706" w14:textId="305364DF" w:rsidR="003E211E" w:rsidRDefault="003E211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E211E" w14:paraId="4432EFD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BF1DF2" w14:textId="71284FF0" w:rsidR="003E211E" w:rsidRDefault="003E211E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ECB6EF" w14:textId="328FB0E9" w:rsidR="003E211E" w:rsidRDefault="003E211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E211E" w14:paraId="09788F2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01C4FA" w14:textId="7119BF42" w:rsidR="003E211E" w:rsidRDefault="003E211E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EE77D8" w14:textId="03CB483B" w:rsidR="003E211E" w:rsidRDefault="003E211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E211E" w14:paraId="34520285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1E5C3B" w14:textId="49378AB2" w:rsidR="003E211E" w:rsidRDefault="003E211E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C504B3" w14:textId="72D0BB75" w:rsidR="003E211E" w:rsidRDefault="003E211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3E211E" w14:paraId="3D511FF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A6714A" w14:textId="6C440B4A" w:rsidR="003E211E" w:rsidRDefault="003E211E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550943" w14:textId="0971F771" w:rsidR="003E211E" w:rsidRDefault="003E211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E211E" w14:paraId="3B942D4F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6B8B07" w14:textId="3E9AF72E" w:rsidR="003E211E" w:rsidRDefault="003E211E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C17AE4" w14:textId="5A09847D" w:rsidR="003E211E" w:rsidRDefault="003E211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3E211E" w14:paraId="628D30E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0F80F6" w14:textId="5D990D90" w:rsidR="003E211E" w:rsidRDefault="003E211E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D319AF" w14:textId="53AA47BF" w:rsidR="003E211E" w:rsidRDefault="003E211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E211E" w14:paraId="4FE8960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E7BF91" w14:textId="28D136B5" w:rsidR="003E211E" w:rsidRDefault="003E211E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ACEC0D" w14:textId="7D2C8A41" w:rsidR="003E211E" w:rsidRDefault="003E211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E211E" w14:paraId="4933271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B32D79" w14:textId="4A708E61" w:rsidR="003E211E" w:rsidRDefault="003E211E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E47A43" w14:textId="5B12E8F7" w:rsidR="003E211E" w:rsidRDefault="003E211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(C:\Users\user1\Desktop\VFFS\auger and shaft analysis)</w:t>
                  </w:r>
                </w:p>
              </w:tc>
            </w:tr>
          </w:tbl>
          <w:p w14:paraId="65361A46" w14:textId="71BF8C84" w:rsidR="005E294F" w:rsidRDefault="005E294F" w:rsidP="00A96F2C"/>
        </w:tc>
      </w:tr>
      <w:bookmarkEnd w:id="2"/>
      <w:bookmarkEnd w:id="3"/>
      <w:bookmarkEnd w:id="4"/>
    </w:tbl>
    <w:p w14:paraId="3CC87875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2DC5980A" w14:textId="77777777" w:rsidTr="00E80CD9">
        <w:tc>
          <w:tcPr>
            <w:tcW w:w="11016" w:type="dxa"/>
          </w:tcPr>
          <w:p w14:paraId="71C1F000" w14:textId="0218DC86" w:rsidR="00F33129" w:rsidRPr="00B35001" w:rsidRDefault="003E211E" w:rsidP="000A7C6B">
            <w:pPr>
              <w:pStyle w:val="Heading1"/>
            </w:pPr>
            <w:bookmarkStart w:id="7" w:name="_Toc218562930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49F0A35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21257D" w14:textId="7606E670" w:rsidR="00F33129" w:rsidRDefault="003E211E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A7FF0E" w14:textId="3C624C2A" w:rsidR="00F33129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3E211E" w14:paraId="3CDB008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905927" w14:textId="38B03CE5" w:rsidR="003E211E" w:rsidRDefault="003E211E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B91EAF" w14:textId="5C1CEEB6" w:rsidR="003E211E" w:rsidRDefault="003E211E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3E211E" w14:paraId="74AF84C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3D8840" w14:textId="0C8656E3" w:rsidR="003E211E" w:rsidRDefault="003E211E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A0D245" w14:textId="18BFEEC0" w:rsidR="003E211E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3E211E" w14:paraId="74248A1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163DD8" w14:textId="38D2CDF4" w:rsidR="003E211E" w:rsidRDefault="003E211E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4F4C07" w14:textId="0A33E0A3" w:rsidR="003E211E" w:rsidRDefault="003E211E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3E211E" w14:paraId="07526BB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F5DD4C" w14:textId="7FFBA5D1" w:rsidR="003E211E" w:rsidRDefault="003E211E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37A21A" w14:textId="74154EAA" w:rsidR="003E211E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32C795AB" w14:textId="016DDC50" w:rsidR="00F33129" w:rsidRDefault="00F33129" w:rsidP="000A7C6B"/>
        </w:tc>
      </w:tr>
    </w:tbl>
    <w:p w14:paraId="10668616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331F53F1" w14:textId="77777777" w:rsidTr="005273D5">
        <w:trPr>
          <w:trHeight w:val="4158"/>
        </w:trPr>
        <w:tc>
          <w:tcPr>
            <w:tcW w:w="11136" w:type="dxa"/>
          </w:tcPr>
          <w:p w14:paraId="4832B449" w14:textId="797D279C" w:rsidR="00E80CD9" w:rsidRPr="00AC3438" w:rsidRDefault="003E211E" w:rsidP="000A7C6B">
            <w:pPr>
              <w:pStyle w:val="Heading1"/>
            </w:pPr>
            <w:bookmarkStart w:id="8" w:name="_Toc218562931"/>
            <w:bookmarkStart w:id="9" w:name="_Toc243733144"/>
            <w:bookmarkStart w:id="10" w:name="_Toc245020112"/>
            <w:bookmarkStart w:id="11" w:name="_Toc245020144"/>
            <w:r>
              <w:lastRenderedPageBreak/>
              <w:t>Material Properties</w:t>
            </w:r>
            <w:bookmarkEnd w:id="8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7BABC43E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3B3A7F" w14:textId="3C2D4ABB" w:rsidR="00E80CD9" w:rsidRPr="003E6C57" w:rsidRDefault="003E211E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73FFC24" w14:textId="6EBC0132" w:rsidR="00E80CD9" w:rsidRPr="003E6C57" w:rsidRDefault="003E211E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CB8E166" w14:textId="7689BA46" w:rsidR="00E80CD9" w:rsidRPr="003E6C57" w:rsidRDefault="003E211E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3F6F387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07947597" w14:textId="7D88ECD9" w:rsidR="00E80CD9" w:rsidRPr="00577134" w:rsidRDefault="003E211E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8F33C3E" wp14:editId="71E99381">
                        <wp:extent cx="1904365" cy="962660"/>
                        <wp:effectExtent l="0" t="0" r="635" b="889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626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064B366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6FC718" w14:textId="2FE78B8D" w:rsidR="00E80CD9" w:rsidRPr="00BE6656" w:rsidRDefault="003E211E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35C820" w14:textId="45AA02C2" w:rsidR="00E80CD9" w:rsidRPr="00BE6656" w:rsidRDefault="003E211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3E211E" w:rsidRPr="00577134" w14:paraId="7F8BFBD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3124F3" w14:textId="384940B8" w:rsidR="003E211E" w:rsidRDefault="003E211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634CF3" w14:textId="6D44B5F9" w:rsidR="003E211E" w:rsidRDefault="003E211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3E211E" w:rsidRPr="00577134" w14:paraId="5CEA07C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0A6EBE7" w14:textId="1938C6E4" w:rsidR="003E211E" w:rsidRDefault="003E211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B4E60A" w14:textId="3232E6C1" w:rsidR="003E211E" w:rsidRDefault="003E211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3E211E" w:rsidRPr="00577134" w14:paraId="2472A33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94CC0B4" w14:textId="5CEB5262" w:rsidR="003E211E" w:rsidRDefault="003E211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8975A2" w14:textId="4AC473A9" w:rsidR="003E211E" w:rsidRDefault="003E211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3E211E" w:rsidRPr="00577134" w14:paraId="343CFC4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84DC12" w14:textId="22A710E7" w:rsidR="003E211E" w:rsidRDefault="003E211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FB857F" w14:textId="7E4030FA" w:rsidR="003E211E" w:rsidRDefault="003E211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3E211E" w:rsidRPr="00577134" w14:paraId="76DC725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CAB490" w14:textId="021B7A2E" w:rsidR="003E211E" w:rsidRDefault="003E211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7DE590" w14:textId="732AF2E0" w:rsidR="003E211E" w:rsidRDefault="003E211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3E211E" w:rsidRPr="00577134" w14:paraId="22D8D30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92FE39" w14:textId="732516A6" w:rsidR="003E211E" w:rsidRDefault="003E211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62FCD03" w14:textId="70E2CD59" w:rsidR="003E211E" w:rsidRDefault="003E211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3E211E" w:rsidRPr="00577134" w14:paraId="063B90B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EE3195C" w14:textId="362BDCC1" w:rsidR="003E211E" w:rsidRDefault="003E211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950A7A0" w14:textId="4BC09FE5" w:rsidR="003E211E" w:rsidRDefault="003E211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3E211E" w:rsidRPr="00577134" w14:paraId="4102E77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3BD47F" w14:textId="2775C3DA" w:rsidR="003E211E" w:rsidRDefault="003E211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B5402F9" w14:textId="6BE747F4" w:rsidR="003E211E" w:rsidRDefault="003E211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3E211E" w:rsidRPr="00577134" w14:paraId="3CCB5AD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25D92E" w14:textId="6067DA77" w:rsidR="003E211E" w:rsidRDefault="003E211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8096DF0" w14:textId="0B34FF92" w:rsidR="003E211E" w:rsidRDefault="003E211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0E7247BD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5136D3FC" w14:textId="44E3E782" w:rsidR="00E80CD9" w:rsidRPr="00577134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1(Combine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auger and shaft)</w:t>
                  </w:r>
                </w:p>
              </w:tc>
            </w:tr>
            <w:tr w:rsidR="00E80CD9" w:rsidRPr="000841BF" w14:paraId="2DB943F4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3C94A636" w14:textId="3969E9BE" w:rsidR="00E80CD9" w:rsidRPr="000841BF" w:rsidRDefault="003E211E" w:rsidP="003E211E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0AF34EB6" w14:textId="3605E2C2" w:rsidR="00E80CD9" w:rsidRDefault="00E80CD9" w:rsidP="000A7C6B"/>
        </w:tc>
      </w:tr>
      <w:bookmarkEnd w:id="9"/>
      <w:bookmarkEnd w:id="10"/>
      <w:bookmarkEnd w:id="11"/>
    </w:tbl>
    <w:p w14:paraId="53E40464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E6B8987" w14:textId="77777777" w:rsidTr="00452CBC">
        <w:tc>
          <w:tcPr>
            <w:tcW w:w="11016" w:type="dxa"/>
          </w:tcPr>
          <w:p w14:paraId="6D8940E0" w14:textId="11B78FE7" w:rsidR="005273D5" w:rsidRPr="00AF1A58" w:rsidRDefault="003E211E" w:rsidP="000A7C6B">
            <w:pPr>
              <w:pStyle w:val="Heading1"/>
              <w:rPr>
                <w:b w:val="0"/>
                <w:bCs w:val="0"/>
              </w:rPr>
            </w:pPr>
            <w:bookmarkStart w:id="12" w:name="_Toc218562932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3E211E" w14:paraId="613D2A8F" w14:textId="77777777" w:rsidTr="003421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58AB554" w14:textId="501F08B3" w:rsidR="003E211E" w:rsidRPr="004E282D" w:rsidRDefault="003E211E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55B3D57" w14:textId="26730E2A" w:rsidR="003E211E" w:rsidRPr="004E282D" w:rsidRDefault="003E211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3C5AAFA" w14:textId="5B8E06FF" w:rsidR="003E211E" w:rsidRPr="004E282D" w:rsidRDefault="003E211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3E211E" w14:paraId="5067FC23" w14:textId="77777777" w:rsidTr="00D577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0296A5D1" w14:textId="48025FBC" w:rsidR="003E211E" w:rsidRPr="00AD5FBA" w:rsidRDefault="003E211E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6863EBAF" w14:textId="4D0B1509" w:rsidR="003E211E" w:rsidRPr="006208CB" w:rsidRDefault="003E211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D32E9C3" wp14:editId="59FA49AF">
                        <wp:extent cx="1772285" cy="895985"/>
                        <wp:effectExtent l="0" t="0" r="0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895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3E211E" w14:paraId="489DA2BC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8B4E8BE" w14:textId="5BA86AE3" w:rsidR="003E211E" w:rsidRPr="00BE6656" w:rsidRDefault="003E211E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F519A6B" w14:textId="67196B9E" w:rsidR="003E211E" w:rsidRPr="00154A1A" w:rsidRDefault="003E211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3E211E" w14:paraId="69EBBBF5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7365BBE" w14:textId="1396913B" w:rsidR="003E211E" w:rsidRDefault="003E211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B6A592B" w14:textId="124E3524" w:rsidR="003E211E" w:rsidRDefault="003E211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4FECF461" w14:textId="77777777" w:rsidR="003E211E" w:rsidRPr="004C6DEB" w:rsidRDefault="003E211E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577978C0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4040AED2" w14:textId="482F29DC" w:rsidR="003F154A" w:rsidRPr="003F154A" w:rsidRDefault="003E211E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7BB74F45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C7F7B8B" w14:textId="5F0F9244" w:rsidR="003F154A" w:rsidRDefault="003E211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1B34164" w14:textId="70F10848" w:rsidR="003F154A" w:rsidRDefault="003E211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4E04E28" w14:textId="11FC4F85" w:rsidR="003F154A" w:rsidRDefault="003E211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C230A2E" w14:textId="22FCF112" w:rsidR="003F154A" w:rsidRDefault="003E211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74A62A5" w14:textId="3E3B9308" w:rsidR="003F154A" w:rsidRDefault="003E211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3F79E300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26909AB" w14:textId="08DAE943" w:rsidR="003F154A" w:rsidRDefault="003E211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2A4CBD9" w14:textId="12D8C28F" w:rsidR="003F154A" w:rsidRPr="00EF37BF" w:rsidRDefault="003E211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-0.976147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72D1ECC" w14:textId="61E0C64D" w:rsidR="003F154A" w:rsidRPr="00EF37BF" w:rsidRDefault="003E211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-0.0241341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033F38" w14:textId="6F8FD35B" w:rsidR="003F154A" w:rsidRDefault="003E211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-0.00671291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C9D0948" w14:textId="776E783C" w:rsidR="003F154A" w:rsidRPr="00EF37BF" w:rsidRDefault="003E211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0.976468</w:t>
                        </w:r>
                      </w:p>
                    </w:tc>
                  </w:tr>
                  <w:tr w:rsidR="00935682" w14:paraId="3608ECF1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2065AA8" w14:textId="51336D61" w:rsidR="00935682" w:rsidRDefault="003E211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D0A8D7" w14:textId="20AC9E46" w:rsidR="00935682" w:rsidRDefault="003E211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7E9F05C" w14:textId="07245470" w:rsidR="00935682" w:rsidRDefault="003E211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B6D25C" w14:textId="7BAC4BC2" w:rsidR="00935682" w:rsidRDefault="003E211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4B10491" w14:textId="640794B9" w:rsidR="00935682" w:rsidRDefault="003E211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0F76B138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6A1A3B8F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3E211E" w14:paraId="754229D6" w14:textId="77777777" w:rsidTr="00006CD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B6BC6AD" w14:textId="16BD8408" w:rsidR="003E211E" w:rsidRPr="004E282D" w:rsidRDefault="003E211E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0B199A3" w14:textId="42D15926" w:rsidR="003E211E" w:rsidRPr="004E282D" w:rsidRDefault="003E211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1C60889" w14:textId="1F41587A" w:rsidR="003E211E" w:rsidRPr="004E282D" w:rsidRDefault="003E211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3E211E" w14:paraId="14D14F25" w14:textId="77777777" w:rsidTr="005025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064BEE2F" w14:textId="7F7EA492" w:rsidR="003E211E" w:rsidRPr="00F42DD1" w:rsidRDefault="003E211E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Torque-1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29FD22DE" w14:textId="35B8ADD4" w:rsidR="003E211E" w:rsidRPr="006208CB" w:rsidRDefault="003E211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08F16E44" wp14:editId="0141F255">
                        <wp:extent cx="1907540" cy="964565"/>
                        <wp:effectExtent l="0" t="0" r="0" b="6985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64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3E211E" w14:paraId="5FBF0B51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5DF3D7C" w14:textId="7B3098DC" w:rsidR="003E211E" w:rsidRPr="00BE6656" w:rsidRDefault="003E211E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0469B41" w14:textId="12652137" w:rsidR="003E211E" w:rsidRPr="00B77EA3" w:rsidRDefault="003E211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3E211E" w14:paraId="42A30040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9CDD3E0" w14:textId="024D5CA3" w:rsidR="003E211E" w:rsidRDefault="003E211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8460E64" w14:textId="6CE79455" w:rsidR="003E211E" w:rsidRDefault="003E211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torque</w:t>
                        </w:r>
                      </w:p>
                    </w:tc>
                  </w:tr>
                  <w:tr w:rsidR="003E211E" w14:paraId="1CE857D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25D8FE7" w14:textId="187F22CF" w:rsidR="003E211E" w:rsidRDefault="003E211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A66982B" w14:textId="60672628" w:rsidR="003E211E" w:rsidRDefault="003E211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-20 </w:t>
                        </w:r>
                        <w:proofErr w:type="spellStart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</w:p>
                    </w:tc>
                  </w:tr>
                </w:tbl>
                <w:p w14:paraId="0337F57C" w14:textId="77777777" w:rsidR="003E211E" w:rsidRDefault="003E211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528333EA" w14:textId="18E035C7" w:rsidR="005273D5" w:rsidRDefault="005273D5" w:rsidP="000A7C6B">
            <w:pPr>
              <w:rPr>
                <w:rStyle w:val="Strong"/>
              </w:rPr>
            </w:pPr>
          </w:p>
        </w:tc>
      </w:tr>
    </w:tbl>
    <w:p w14:paraId="4E87BAA3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7E5B465D" w14:textId="77777777" w:rsidTr="005B3D16">
        <w:tc>
          <w:tcPr>
            <w:tcW w:w="11016" w:type="dxa"/>
          </w:tcPr>
          <w:p w14:paraId="480FDAB4" w14:textId="0524F8F1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8562933"/>
            <w:r w:rsidR="003E211E">
              <w:t>Connector Definitions</w:t>
            </w:r>
            <w:bookmarkEnd w:id="13"/>
          </w:p>
          <w:p w14:paraId="230A2283" w14:textId="766ED9D0" w:rsidR="00132707" w:rsidRDefault="003E211E" w:rsidP="000A7C6B">
            <w:r>
              <w:t>No Data</w:t>
            </w:r>
          </w:p>
          <w:p w14:paraId="56DAC17F" w14:textId="6C7BC4D1" w:rsidR="00EF37BF" w:rsidRPr="009C0A33" w:rsidRDefault="00EF37BF" w:rsidP="000A7C6B"/>
          <w:p w14:paraId="395E10C4" w14:textId="77777777" w:rsidR="000F2729" w:rsidRDefault="000F2729" w:rsidP="000A7C6B"/>
          <w:p w14:paraId="68B613E8" w14:textId="633A8899" w:rsidR="00E12C21" w:rsidRDefault="00E12C21" w:rsidP="000A7C6B"/>
          <w:p w14:paraId="0B02EE00" w14:textId="77777777" w:rsidR="00D72EE8" w:rsidRDefault="00D72EE8" w:rsidP="00D72EE8"/>
          <w:p w14:paraId="0A71273B" w14:textId="57974D64" w:rsidR="00D72EE8" w:rsidRPr="009C0A33" w:rsidRDefault="00D72EE8" w:rsidP="00D72EE8"/>
          <w:p w14:paraId="23228529" w14:textId="13A98773" w:rsidR="00132707" w:rsidRDefault="00132707" w:rsidP="000A7C6B"/>
        </w:tc>
      </w:tr>
    </w:tbl>
    <w:p w14:paraId="0EA76123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571AD67A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6463F3A" w14:textId="392216AE" w:rsidR="00104BD8" w:rsidRDefault="003E211E" w:rsidP="000A7C6B">
            <w:pPr>
              <w:pStyle w:val="Heading1"/>
            </w:pPr>
            <w:bookmarkStart w:id="14" w:name="_Toc218562934"/>
            <w:r>
              <w:t>Interaction Information</w:t>
            </w:r>
            <w:bookmarkEnd w:id="14"/>
          </w:p>
          <w:p w14:paraId="0FF460CD" w14:textId="306A977F" w:rsidR="00104BD8" w:rsidRDefault="003E211E" w:rsidP="000A7C6B">
            <w:r>
              <w:t>No Data</w:t>
            </w:r>
          </w:p>
          <w:p w14:paraId="2626F159" w14:textId="41DDC7D7" w:rsidR="00104BD8" w:rsidRDefault="00104BD8" w:rsidP="000A7C6B">
            <w:pPr>
              <w:rPr>
                <w:rStyle w:val="A3"/>
              </w:rPr>
            </w:pPr>
          </w:p>
          <w:p w14:paraId="3F05A86B" w14:textId="77777777" w:rsidR="00104BD8" w:rsidRDefault="00104BD8" w:rsidP="000A7C6B"/>
        </w:tc>
      </w:tr>
    </w:tbl>
    <w:p w14:paraId="3BA2FCB5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48A9827D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6C5854A" w14:textId="14372337" w:rsidR="00A61A59" w:rsidRDefault="003E211E" w:rsidP="000A7C6B">
            <w:pPr>
              <w:pStyle w:val="Heading1"/>
            </w:pPr>
            <w:bookmarkStart w:id="15" w:name="_Toc218562935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2784168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976A69" w14:textId="3E2E6759" w:rsidR="00A9531D" w:rsidRDefault="003E211E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DA01CE" w14:textId="45D465C6" w:rsidR="00A9531D" w:rsidRDefault="003E211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3E211E" w14:paraId="4EF66D4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EB857E" w14:textId="5ECA85CB" w:rsidR="003E211E" w:rsidRDefault="003E211E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6D2378" w14:textId="1A7BB083" w:rsidR="003E211E" w:rsidRDefault="003E211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3E211E" w14:paraId="6E86F38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02C2B1" w14:textId="4A386957" w:rsidR="003E211E" w:rsidRDefault="003E211E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F3AED5" w14:textId="712E018C" w:rsidR="003E211E" w:rsidRDefault="003E211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3E211E" w14:paraId="2482138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3B62EA" w14:textId="2D351BE8" w:rsidR="003E211E" w:rsidRDefault="003E211E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4E7F99" w14:textId="697C6DA4" w:rsidR="003E211E" w:rsidRDefault="003E211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6.22279 mm</w:t>
                  </w:r>
                </w:p>
              </w:tc>
            </w:tr>
            <w:tr w:rsidR="003E211E" w14:paraId="6A8D930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7EC6A1" w14:textId="544F215A" w:rsidR="003E211E" w:rsidRDefault="003E211E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96C198" w14:textId="7ABF6C68" w:rsidR="003E211E" w:rsidRDefault="003E211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0.311139 mm</w:t>
                  </w:r>
                </w:p>
              </w:tc>
            </w:tr>
            <w:tr w:rsidR="003E211E" w14:paraId="7D300BE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15A856" w14:textId="3746366D" w:rsidR="003E211E" w:rsidRDefault="003E211E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E7C2FB" w14:textId="1BA2B769" w:rsidR="003E211E" w:rsidRDefault="003E211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115FFE1A" w14:textId="77777777" w:rsidR="00690657" w:rsidRDefault="00690657" w:rsidP="00690657"/>
          <w:p w14:paraId="2AA3D781" w14:textId="6814C9B5" w:rsidR="00A9531D" w:rsidRPr="00690657" w:rsidRDefault="003E211E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3789F22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8F4235" w14:textId="0C05EDF6" w:rsidR="007107BE" w:rsidRDefault="003E211E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EBDCFF" w14:textId="7A2EC0A6" w:rsidR="007107BE" w:rsidRDefault="003E211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535005</w:t>
                  </w:r>
                </w:p>
              </w:tc>
            </w:tr>
            <w:tr w:rsidR="003E211E" w14:paraId="6E40BA7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B00046" w14:textId="443EF62C" w:rsidR="003E211E" w:rsidRDefault="003E211E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076F2C" w14:textId="3E76C8A1" w:rsidR="003E211E" w:rsidRDefault="003E211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351350</w:t>
                  </w:r>
                </w:p>
              </w:tc>
            </w:tr>
            <w:tr w:rsidR="003E211E" w14:paraId="0E53821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270F54" w14:textId="34B26F1E" w:rsidR="003E211E" w:rsidRDefault="003E211E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83FB7C" w14:textId="3C5DA5AB" w:rsidR="003E211E" w:rsidRDefault="003E211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64.285</w:t>
                  </w:r>
                </w:p>
              </w:tc>
            </w:tr>
            <w:tr w:rsidR="003E211E" w14:paraId="594D938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CEDDDF" w14:textId="10229132" w:rsidR="003E211E" w:rsidRDefault="003E211E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226A1D" w14:textId="1928E024" w:rsidR="003E211E" w:rsidRDefault="003E211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99.3</w:t>
                  </w:r>
                </w:p>
              </w:tc>
            </w:tr>
            <w:tr w:rsidR="003E211E" w14:paraId="4B27BCF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0BF8DC" w14:textId="4E89095A" w:rsidR="003E211E" w:rsidRDefault="003E211E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56E1F8" w14:textId="7A388F51" w:rsidR="003E211E" w:rsidRDefault="003E211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0.0111</w:t>
                  </w:r>
                </w:p>
              </w:tc>
            </w:tr>
            <w:tr w:rsidR="003E211E" w14:paraId="004A455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221C18" w14:textId="3C53E6C3" w:rsidR="003E211E" w:rsidRDefault="003E211E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9CB149" w14:textId="79C8A8D8" w:rsidR="003E211E" w:rsidRDefault="003E211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3E211E" w14:paraId="25D4D1F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5ABFFB" w14:textId="7086EF7A" w:rsidR="003E211E" w:rsidRDefault="003E211E" w:rsidP="00C16188">
                  <w:r>
                    <w:t>Time to complete mesh(</w:t>
                  </w:r>
                  <w:proofErr w:type="spellStart"/>
                  <w:proofErr w:type="gramStart"/>
                  <w:r>
                    <w:t>hh;mm</w:t>
                  </w:r>
                  <w:proofErr w:type="gramEnd"/>
                  <w:r>
                    <w:t>;ss</w:t>
                  </w:r>
                  <w:proofErr w:type="spellEnd"/>
                  <w:r>
                    <w:t xml:space="preserve">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83C2CC" w14:textId="039E0EDD" w:rsidR="003E211E" w:rsidRDefault="003E211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00:00:39</w:t>
                  </w:r>
                </w:p>
              </w:tc>
            </w:tr>
            <w:tr w:rsidR="003E211E" w14:paraId="4FC55B9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6256BC" w14:textId="6158440A" w:rsidR="003E211E" w:rsidRDefault="003E211E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A62425" w14:textId="77777777" w:rsidR="003E211E" w:rsidRDefault="003E211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55EEE3E4" w14:textId="6BA2DEB8" w:rsidR="00A61A59" w:rsidRPr="00F077CB" w:rsidRDefault="00A61A59" w:rsidP="000A7C6B"/>
        </w:tc>
      </w:tr>
    </w:tbl>
    <w:p w14:paraId="29FFCC07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13A2CD8B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543017B" w14:textId="5D484270" w:rsidR="002C53F9" w:rsidRDefault="003E211E" w:rsidP="000A7C6B">
            <w:pPr>
              <w:pStyle w:val="Heading1"/>
            </w:pPr>
            <w:bookmarkStart w:id="16" w:name="_Toc218562936"/>
            <w:r>
              <w:t>Sensor Details</w:t>
            </w:r>
            <w:bookmarkEnd w:id="16"/>
          </w:p>
          <w:p w14:paraId="08A3EC09" w14:textId="5292AC7D" w:rsidR="002C53F9" w:rsidRPr="00F077CB" w:rsidRDefault="003E211E" w:rsidP="003E211E">
            <w:r>
              <w:t>No Data</w:t>
            </w:r>
          </w:p>
        </w:tc>
      </w:tr>
    </w:tbl>
    <w:p w14:paraId="67B410C8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5DA9C6EA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1F4A6D8" w14:textId="169AB3FE" w:rsidR="005F5B79" w:rsidRDefault="003E211E" w:rsidP="000A7C6B">
            <w:pPr>
              <w:pStyle w:val="Heading1"/>
            </w:pPr>
            <w:bookmarkStart w:id="17" w:name="_Toc218562937"/>
            <w:r>
              <w:lastRenderedPageBreak/>
              <w:t>Resultant Forces</w:t>
            </w:r>
            <w:bookmarkEnd w:id="17"/>
          </w:p>
          <w:p w14:paraId="21B16C4F" w14:textId="0C62C8CC" w:rsidR="005F5B79" w:rsidRPr="000B04D4" w:rsidRDefault="003E211E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48D56AD9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E94E340" w14:textId="48BFFD97" w:rsidR="005F5B79" w:rsidRDefault="003E211E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0DEE2D9" w14:textId="23FC0F13" w:rsidR="005F5B79" w:rsidRDefault="003E211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1B15515" w14:textId="2392A72F" w:rsidR="005F5B79" w:rsidRDefault="003E211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B19CD96" w14:textId="7D7F833C" w:rsidR="005F5B79" w:rsidRDefault="003E211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7F0CDDC" w14:textId="0A9C20DC" w:rsidR="005F5B79" w:rsidRDefault="003E211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C1626A6" w14:textId="6152DD1C" w:rsidR="005F5B79" w:rsidRDefault="003E211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13098675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E70D7AE" w14:textId="08706832" w:rsidR="005F5B79" w:rsidRPr="004D2956" w:rsidRDefault="003E211E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A0F07AE" w14:textId="17DB0A3F" w:rsidR="005F5B79" w:rsidRPr="004D2956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DA64D0A" w14:textId="4C246DE5" w:rsidR="005F5B79" w:rsidRPr="004D2956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-0.976147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FE666A0" w14:textId="1FDA9F1E" w:rsidR="005F5B79" w:rsidRPr="004D2956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-0.0241341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4FBFAD6" w14:textId="22A543C2" w:rsidR="005F5B79" w:rsidRPr="004D2956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-0.00671291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1D2E78C" w14:textId="42F96FE9" w:rsidR="005F5B79" w:rsidRPr="004D2956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0.976468</w:t>
                  </w:r>
                </w:p>
              </w:tc>
            </w:tr>
          </w:tbl>
          <w:p w14:paraId="6F77EA81" w14:textId="205701FB" w:rsidR="005F5B79" w:rsidRPr="000B04D4" w:rsidRDefault="003E211E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57CAFDE0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66C49F3" w14:textId="5484F09E" w:rsidR="005F5B79" w:rsidRDefault="003E211E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35DEF7A" w14:textId="091B930D" w:rsidR="005F5B79" w:rsidRDefault="003E211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5B9135B" w14:textId="06A93D2B" w:rsidR="005F5B79" w:rsidRDefault="003E211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8286373" w14:textId="51785822" w:rsidR="005F5B79" w:rsidRDefault="003E211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07C0100" w14:textId="3E3A364F" w:rsidR="005F5B79" w:rsidRDefault="003E211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03F4F1E" w14:textId="53119807" w:rsidR="005F5B79" w:rsidRDefault="003E211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1EAFD057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7A5B42" w14:textId="0B0FB033" w:rsidR="005F5B79" w:rsidRPr="004D2956" w:rsidRDefault="003E211E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E0BC77E" w14:textId="01E504CF" w:rsidR="005F5B79" w:rsidRPr="004D2956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4F128C7" w14:textId="259C55E4" w:rsidR="005F5B79" w:rsidRPr="004D2956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2B64BCF" w14:textId="10D9DF41" w:rsidR="005F5B79" w:rsidRPr="004D2956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6872528" w14:textId="5A4258F4" w:rsidR="005F5B79" w:rsidRPr="004D2956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9A94B04" w14:textId="6502207A" w:rsidR="005F5B79" w:rsidRPr="004D2956" w:rsidRDefault="003E211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9D8650F" w14:textId="77777777" w:rsidR="005F5B79" w:rsidRDefault="005F5B79" w:rsidP="000A7C6B"/>
        </w:tc>
      </w:tr>
      <w:tr w:rsidR="005F5B79" w14:paraId="785E546A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5540F060" w14:textId="59BE56C2" w:rsidR="00C6072D" w:rsidRPr="000B04D4" w:rsidRDefault="003E211E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207FA878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75265E5" w14:textId="58201909" w:rsidR="00C6072D" w:rsidRDefault="003E211E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F1BE5EB" w14:textId="517A3D2F" w:rsidR="00C6072D" w:rsidRDefault="003E211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C505F82" w14:textId="778CC61B" w:rsidR="00C6072D" w:rsidRDefault="003E211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26CD0DF" w14:textId="4F2017B6" w:rsidR="00C6072D" w:rsidRDefault="003E211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395E244" w14:textId="7F5CFA93" w:rsidR="00C6072D" w:rsidRDefault="003E211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81609B8" w14:textId="3F2C4CFD" w:rsidR="00C6072D" w:rsidRDefault="003E211E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3A36AC38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C6EC827" w14:textId="626D5F2F" w:rsidR="00C6072D" w:rsidRPr="004D2956" w:rsidRDefault="003E211E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0161BA" w14:textId="598A0299" w:rsidR="00C6072D" w:rsidRPr="004D2956" w:rsidRDefault="003E211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D0EE314" w14:textId="6E99028D" w:rsidR="00C6072D" w:rsidRPr="004D2956" w:rsidRDefault="003E211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-0.0741707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F2A4D2F" w14:textId="1D3A769D" w:rsidR="00C6072D" w:rsidRPr="004D2956" w:rsidRDefault="003E211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-0.142409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4DFD287" w14:textId="2D05DEA0" w:rsidR="00C6072D" w:rsidRPr="004D2956" w:rsidRDefault="003E211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-0.307086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9C3F57" w14:textId="219264FF" w:rsidR="00C6072D" w:rsidRPr="004D2956" w:rsidRDefault="003E211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0.346531</w:t>
                  </w:r>
                </w:p>
              </w:tc>
            </w:tr>
          </w:tbl>
          <w:p w14:paraId="5E79C259" w14:textId="19F36EF9" w:rsidR="00C6072D" w:rsidRPr="000B04D4" w:rsidRDefault="003E211E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37C9BBD0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021C0A7" w14:textId="15559E48" w:rsidR="00C6072D" w:rsidRDefault="003E211E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9E884DC" w14:textId="6CC790C5" w:rsidR="00C6072D" w:rsidRDefault="003E211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83DBC9F" w14:textId="649D06E3" w:rsidR="00C6072D" w:rsidRDefault="003E211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379F9AD" w14:textId="26014E95" w:rsidR="00C6072D" w:rsidRDefault="003E211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96C3A7E" w14:textId="1B98D8C2" w:rsidR="00C6072D" w:rsidRDefault="003E211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80CA2AE" w14:textId="54787F46" w:rsidR="00C6072D" w:rsidRDefault="003E211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523B3202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136E2CB" w14:textId="10A5E535" w:rsidR="00C6072D" w:rsidRPr="004D2956" w:rsidRDefault="003E211E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1A7637B" w14:textId="3F09D206" w:rsidR="00C6072D" w:rsidRPr="004D2956" w:rsidRDefault="003E211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DA04870" w14:textId="771E1032" w:rsidR="00C6072D" w:rsidRPr="004D2956" w:rsidRDefault="003E211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907D9F7" w14:textId="1B307369" w:rsidR="00C6072D" w:rsidRPr="004D2956" w:rsidRDefault="003E211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D419412" w14:textId="51C052A2" w:rsidR="00C6072D" w:rsidRPr="004D2956" w:rsidRDefault="003E211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DA7159" w14:textId="2DB78955" w:rsidR="00C6072D" w:rsidRPr="004D2956" w:rsidRDefault="003E211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1B85D58D" w14:textId="2C127FDB" w:rsidR="005F5B79" w:rsidRDefault="005F5B79" w:rsidP="000A7C6B"/>
        </w:tc>
      </w:tr>
      <w:bookmarkEnd w:id="18"/>
      <w:bookmarkEnd w:id="19"/>
      <w:bookmarkEnd w:id="20"/>
    </w:tbl>
    <w:p w14:paraId="55D970AD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19AB922D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252181F" w14:textId="0F5C2C39" w:rsidR="0050542D" w:rsidRPr="003E211E" w:rsidRDefault="003E211E" w:rsidP="003E211E">
            <w:pPr>
              <w:pStyle w:val="Heading1"/>
            </w:pPr>
            <w:bookmarkStart w:id="21" w:name="_Toc218562938"/>
            <w:r>
              <w:t>Beams</w:t>
            </w:r>
            <w:bookmarkEnd w:id="21"/>
          </w:p>
          <w:p w14:paraId="3EF35FB6" w14:textId="75DFD763" w:rsidR="00EC2432" w:rsidRDefault="003E211E" w:rsidP="003E211E">
            <w:r>
              <w:rPr>
                <w:sz w:val="24"/>
                <w:szCs w:val="24"/>
              </w:rPr>
              <w:t>No Data</w:t>
            </w:r>
          </w:p>
        </w:tc>
      </w:tr>
    </w:tbl>
    <w:p w14:paraId="66137FA5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31E4A915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514B8BB" w14:textId="4C0D4033" w:rsidR="00EC2432" w:rsidRDefault="003E211E" w:rsidP="000A7C6B">
            <w:pPr>
              <w:pStyle w:val="Heading1"/>
            </w:pPr>
            <w:bookmarkStart w:id="22" w:name="_Toc218562939"/>
            <w:bookmarkStart w:id="23" w:name="_Toc243733152"/>
            <w:bookmarkStart w:id="24" w:name="_Toc245020120"/>
            <w:bookmarkStart w:id="25" w:name="_Toc245020152"/>
            <w:r>
              <w:lastRenderedPageBreak/>
              <w:t>Study Results</w:t>
            </w:r>
            <w:bookmarkEnd w:id="22"/>
          </w:p>
          <w:p w14:paraId="635E77FB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3E211E" w14:paraId="0EA507EE" w14:textId="77777777" w:rsidTr="00A155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8793718" w14:textId="23524F94" w:rsidR="003E211E" w:rsidRDefault="003E211E" w:rsidP="003E211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D43561C" w14:textId="17DE0062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4B211A" w14:textId="2B3EA2B1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C41AD60" w14:textId="60B20563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3E211E" w14:paraId="464BC687" w14:textId="77777777" w:rsidTr="00A155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C2DF6F2" w14:textId="25CAA394" w:rsidR="003E211E" w:rsidRPr="004D2956" w:rsidRDefault="003E211E" w:rsidP="003E211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A6798AD" w14:textId="090303E7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0A50BCF" w14:textId="77777777" w:rsidR="003E211E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8.756e-03N/m^2</w:t>
                  </w:r>
                </w:p>
                <w:p w14:paraId="3358FAF1" w14:textId="16C2DC9E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487491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1076DF1" w14:textId="77777777" w:rsidR="003E211E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1.273e+08N/m^2</w:t>
                  </w:r>
                </w:p>
                <w:p w14:paraId="779FBE13" w14:textId="55119EDA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265549</w:t>
                  </w:r>
                </w:p>
              </w:tc>
            </w:tr>
            <w:tr w:rsidR="003E211E" w14:paraId="57B65682" w14:textId="77777777" w:rsidTr="00A1551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40C0AF9" w14:textId="6747A4AF" w:rsidR="003E211E" w:rsidRDefault="003E211E" w:rsidP="003E211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285CA8E" wp14:editId="1CB906AE">
                        <wp:extent cx="6646545" cy="3360420"/>
                        <wp:effectExtent l="0" t="0" r="1905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0DDBCF" w14:textId="31FC8A1D" w:rsidR="003E211E" w:rsidRPr="004D2956" w:rsidRDefault="003E211E" w:rsidP="003E211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shaft-auger and shaft analysis-Stress-Stress1</w:t>
                  </w:r>
                </w:p>
              </w:tc>
            </w:tr>
          </w:tbl>
          <w:p w14:paraId="2A869C09" w14:textId="77777777" w:rsidR="003E211E" w:rsidRDefault="003E211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3E211E" w14:paraId="5E0B1F30" w14:textId="77777777" w:rsidTr="00A155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570A80" w14:textId="23AEC709" w:rsidR="003E211E" w:rsidRDefault="003E211E" w:rsidP="003E211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C3AD0C6" w14:textId="0B4DCAC5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7683AEF" w14:textId="4192635A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4A9B82A" w14:textId="48F32D24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3E211E" w14:paraId="0D258B95" w14:textId="77777777" w:rsidTr="00A155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BB85EE9" w14:textId="05C79F98" w:rsidR="003E211E" w:rsidRPr="004D2956" w:rsidRDefault="003E211E" w:rsidP="003E211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B1DEEC2" w14:textId="45851000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662ED4C" w14:textId="77777777" w:rsidR="003E211E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665D4158" w14:textId="0C364811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2539CEB" w14:textId="77777777" w:rsidR="003E211E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3.203e-03mm</w:t>
                  </w:r>
                </w:p>
                <w:p w14:paraId="22A0C801" w14:textId="4CB7A0BD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432807</w:t>
                  </w:r>
                </w:p>
              </w:tc>
            </w:tr>
            <w:tr w:rsidR="003E211E" w14:paraId="2A4E773C" w14:textId="77777777" w:rsidTr="00A1551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46895F6" w14:textId="77D1109A" w:rsidR="003E211E" w:rsidRDefault="003E211E" w:rsidP="003E211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A76D191" wp14:editId="161E1FDC">
                        <wp:extent cx="6646545" cy="3360420"/>
                        <wp:effectExtent l="0" t="0" r="1905" b="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4DFF77" w14:textId="46D84C8F" w:rsidR="003E211E" w:rsidRPr="004D2956" w:rsidRDefault="003E211E" w:rsidP="003E211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shaft-auger and shaft analysis-Displacement-Displacement1</w:t>
                  </w:r>
                </w:p>
              </w:tc>
            </w:tr>
          </w:tbl>
          <w:p w14:paraId="6C66730E" w14:textId="77777777" w:rsidR="003E211E" w:rsidRDefault="003E211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3E211E" w14:paraId="3EB249BE" w14:textId="77777777" w:rsidTr="00A155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C1C3B86" w14:textId="0F975F63" w:rsidR="003E211E" w:rsidRDefault="003E211E" w:rsidP="003E211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22440E5" w14:textId="6CA4835F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DA7A64" w14:textId="7D75299F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F962910" w14:textId="0523F91F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3E211E" w14:paraId="16B1950B" w14:textId="77777777" w:rsidTr="00A155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8C3CC79" w14:textId="61AB0810" w:rsidR="003E211E" w:rsidRPr="004D2956" w:rsidRDefault="003E211E" w:rsidP="003E211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A881E9D" w14:textId="246DE777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B25CCC6" w14:textId="77777777" w:rsidR="003E211E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2.548e-14</w:t>
                  </w:r>
                </w:p>
                <w:p w14:paraId="030B5304" w14:textId="642DA07E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151331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AC0F900" w14:textId="77777777" w:rsidR="003E211E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5.027e-04</w:t>
                  </w:r>
                </w:p>
                <w:p w14:paraId="647C7C18" w14:textId="681D5641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172683</w:t>
                  </w:r>
                </w:p>
              </w:tc>
            </w:tr>
            <w:tr w:rsidR="003E211E" w14:paraId="124065A9" w14:textId="77777777" w:rsidTr="00A1551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5AF75D4" w14:textId="1A0FC1E0" w:rsidR="003E211E" w:rsidRDefault="003E211E" w:rsidP="003E211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98D76C1" wp14:editId="006DFA0B">
                        <wp:extent cx="6646545" cy="3360420"/>
                        <wp:effectExtent l="0" t="0" r="1905" b="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480DA6" w14:textId="0C0221A2" w:rsidR="003E211E" w:rsidRPr="004D2956" w:rsidRDefault="003E211E" w:rsidP="003E211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shaft-auger and shaft analysis-Strain-Strain1</w:t>
                  </w:r>
                </w:p>
              </w:tc>
            </w:tr>
          </w:tbl>
          <w:p w14:paraId="1DC850A6" w14:textId="77777777" w:rsidR="003E211E" w:rsidRDefault="003E211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3E211E" w14:paraId="473EEEC7" w14:textId="77777777" w:rsidTr="00A155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54E3B0F" w14:textId="1446EC46" w:rsidR="003E211E" w:rsidRDefault="003E211E" w:rsidP="003E211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53C7448" w14:textId="3E290327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B45D316" w14:textId="0B46510A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0BFC03F" w14:textId="3C47356F" w:rsidR="003E211E" w:rsidRDefault="003E211E" w:rsidP="003E2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3E211E" w14:paraId="2605FF19" w14:textId="77777777" w:rsidTr="00A155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45B237B" w14:textId="43EAA092" w:rsidR="003E211E" w:rsidRPr="004D2956" w:rsidRDefault="003E211E" w:rsidP="003E211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76D01B2" w14:textId="0A6C33A7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0E80188" w14:textId="77777777" w:rsidR="003E211E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1.624e+00</w:t>
                  </w:r>
                </w:p>
                <w:p w14:paraId="3BE6E59A" w14:textId="7F8F81B0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265549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221FFAC" w14:textId="77777777" w:rsidR="003E211E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2.362e+10</w:t>
                  </w:r>
                </w:p>
                <w:p w14:paraId="240319EB" w14:textId="3D5A22F4" w:rsidR="003E211E" w:rsidRPr="004D2956" w:rsidRDefault="003E211E" w:rsidP="003E21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487491</w:t>
                  </w:r>
                </w:p>
              </w:tc>
            </w:tr>
            <w:tr w:rsidR="003E211E" w14:paraId="2F0CA0D0" w14:textId="77777777" w:rsidTr="00A1551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F183ACC" w14:textId="5E2B0CA0" w:rsidR="003E211E" w:rsidRDefault="003E211E" w:rsidP="003E211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4903B0E" wp14:editId="63098CDE">
                        <wp:extent cx="6646545" cy="3360420"/>
                        <wp:effectExtent l="0" t="0" r="1905" b="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948058" w14:textId="5C327E3A" w:rsidR="003E211E" w:rsidRPr="004D2956" w:rsidRDefault="003E211E" w:rsidP="003E211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shaft-auger and shaft analysis-Factor of Safety-Factor of Safety1</w:t>
                  </w:r>
                </w:p>
              </w:tc>
            </w:tr>
          </w:tbl>
          <w:p w14:paraId="5789D19B" w14:textId="77777777" w:rsidR="003E211E" w:rsidRPr="000B04D4" w:rsidRDefault="003E211E" w:rsidP="000A7C6B"/>
          <w:bookmarkEnd w:id="23"/>
          <w:bookmarkEnd w:id="24"/>
          <w:bookmarkEnd w:id="25"/>
          <w:p w14:paraId="48384610" w14:textId="7EA5E10D" w:rsidR="00EC2432" w:rsidRDefault="00EC2432" w:rsidP="000A7C6B"/>
        </w:tc>
      </w:tr>
    </w:tbl>
    <w:p w14:paraId="2C37593B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330FA0AB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010E435" w14:textId="144C847D" w:rsidR="000B1701" w:rsidRDefault="003E211E" w:rsidP="003E211E">
            <w:pPr>
              <w:pStyle w:val="Heading1"/>
            </w:pPr>
            <w:bookmarkStart w:id="26" w:name="_Toc218562940"/>
            <w:r>
              <w:lastRenderedPageBreak/>
              <w:t>Conclusion</w:t>
            </w:r>
            <w:bookmarkEnd w:id="26"/>
          </w:p>
        </w:tc>
      </w:tr>
    </w:tbl>
    <w:p w14:paraId="65730718" w14:textId="0927D3A2" w:rsidR="00AC3438" w:rsidRPr="00AC3438" w:rsidRDefault="00AC3438" w:rsidP="003E211E"/>
    <w:sectPr w:rsidR="00AC3438" w:rsidRPr="00AC3438" w:rsidSect="006C2B13">
      <w:footerReference w:type="default" r:id="rId17"/>
      <w:footerReference w:type="first" r:id="rId18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0DD60" w14:textId="77777777" w:rsidR="006C2B13" w:rsidRDefault="006C2B13" w:rsidP="00F25CD7">
      <w:pPr>
        <w:spacing w:after="0" w:line="240" w:lineRule="auto"/>
      </w:pPr>
      <w:r>
        <w:separator/>
      </w:r>
    </w:p>
  </w:endnote>
  <w:endnote w:type="continuationSeparator" w:id="0">
    <w:p w14:paraId="3A633C29" w14:textId="77777777" w:rsidR="006C2B13" w:rsidRDefault="006C2B13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3ADB8EF5" w14:textId="77777777" w:rsidTr="003E1AE9">
      <w:tc>
        <w:tcPr>
          <w:tcW w:w="867" w:type="pct"/>
        </w:tcPr>
        <w:p w14:paraId="44645A0B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A376E39" wp14:editId="1B8C5827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58DF416B" w14:textId="4F4D05F2" w:rsidR="00FD315C" w:rsidRDefault="003E211E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07DD9585" w14:textId="225969B3" w:rsidR="00FD315C" w:rsidRDefault="003E211E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auger and shaft</w:t>
          </w:r>
        </w:p>
      </w:tc>
      <w:tc>
        <w:tcPr>
          <w:tcW w:w="0" w:type="auto"/>
          <w:vAlign w:val="bottom"/>
        </w:tcPr>
        <w:p w14:paraId="5ABDB527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1408152A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2ED1EC69" w14:textId="77777777" w:rsidTr="00BF0BC4">
      <w:tc>
        <w:tcPr>
          <w:tcW w:w="1908" w:type="dxa"/>
        </w:tcPr>
        <w:p w14:paraId="7F51BE90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21E82AB" wp14:editId="1787C44C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7E08A740" w14:textId="1FD7B49B" w:rsidR="00FD315C" w:rsidRDefault="003E211E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2D0535B7" w14:textId="5D9A04A8" w:rsidR="00FD315C" w:rsidRDefault="003E211E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auger and shaft</w:t>
          </w:r>
        </w:p>
      </w:tc>
      <w:tc>
        <w:tcPr>
          <w:tcW w:w="360" w:type="dxa"/>
          <w:vAlign w:val="bottom"/>
        </w:tcPr>
        <w:p w14:paraId="3BEA83E0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46674F49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CF04E" w14:textId="77777777" w:rsidR="006C2B13" w:rsidRDefault="006C2B13" w:rsidP="00F25CD7">
      <w:pPr>
        <w:spacing w:after="0" w:line="240" w:lineRule="auto"/>
      </w:pPr>
      <w:r>
        <w:separator/>
      </w:r>
    </w:p>
  </w:footnote>
  <w:footnote w:type="continuationSeparator" w:id="0">
    <w:p w14:paraId="639A665C" w14:textId="77777777" w:rsidR="006C2B13" w:rsidRDefault="006C2B13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1E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211E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22B4"/>
    <w:rsid w:val="006B44C5"/>
    <w:rsid w:val="006B4FDD"/>
    <w:rsid w:val="006B59BF"/>
    <w:rsid w:val="006C1902"/>
    <w:rsid w:val="006C2B13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6BAA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4502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830E"/>
  <w15:docId w15:val="{620B0814-36D7-4957-9600-A0083D93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1\Desktop\VFFS\auger%20and%20shaft%20analysis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2</TotalTime>
  <Pages>9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user1</dc:creator>
  <cp:lastModifiedBy>user1</cp:lastModifiedBy>
  <cp:revision>2</cp:revision>
  <dcterms:created xsi:type="dcterms:W3CDTF">2026-01-06T11:37:00Z</dcterms:created>
  <dcterms:modified xsi:type="dcterms:W3CDTF">2026-01-06T11:37:00Z</dcterms:modified>
</cp:coreProperties>
</file>